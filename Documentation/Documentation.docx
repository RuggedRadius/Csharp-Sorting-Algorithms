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404040" w:themeColor="text1" w:themeTint="BF"/>
  <w:body>
    <w:p w14:paraId="22CB1906" w14:textId="77777777" w:rsidR="007D177B" w:rsidRDefault="007D177B">
      <w:pPr>
        <w:rPr>
          <w:color w:val="D9D9D9" w:themeColor="background1" w:themeShade="D9"/>
        </w:rPr>
      </w:pPr>
    </w:p>
    <w:sdt>
      <w:sdtPr>
        <w:rPr>
          <w:color w:val="D9D9D9" w:themeColor="background1" w:themeShade="D9"/>
        </w:rPr>
        <w:id w:val="696116338"/>
        <w:docPartObj>
          <w:docPartGallery w:val="Cover Pages"/>
          <w:docPartUnique/>
        </w:docPartObj>
      </w:sdtPr>
      <w:sdtEndPr>
        <w:rPr>
          <w:b/>
          <w:bCs/>
          <w:caps/>
          <w:sz w:val="96"/>
          <w:szCs w:val="96"/>
        </w:rPr>
      </w:sdtEndPr>
      <w:sdtContent>
        <w:p w14:paraId="300A1BEB" w14:textId="060C5950" w:rsidR="0076668E" w:rsidRPr="00C44023" w:rsidRDefault="0076668E">
          <w:pPr>
            <w:rPr>
              <w:color w:val="D9D9D9" w:themeColor="background1" w:themeShade="D9"/>
            </w:rPr>
          </w:pPr>
          <w:r w:rsidRPr="00C44023">
            <w:rPr>
              <w:noProof/>
              <w:color w:val="D9D9D9" w:themeColor="background1" w:themeShade="D9"/>
              <w:lang w:eastAsia="en-A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6402BA9D" wp14:editId="57BDF9E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" name="Text Box 1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68"/>
                                </w:tblGrid>
                                <w:tr w:rsidR="0076668E" w14:paraId="187B74B4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41D4B6F4" w14:textId="77777777" w:rsidR="0076668E" w:rsidRDefault="0076668E">
                                      <w:r>
                                        <w:rPr>
                                          <w:noProof/>
                                          <w:lang w:eastAsia="en-AU"/>
                                        </w:rPr>
                                        <w:drawing>
                                          <wp:inline distT="0" distB="0" distL="0" distR="0" wp14:anchorId="18849EF6" wp14:editId="32D2F918">
                                            <wp:extent cx="6901621" cy="5949538"/>
                                            <wp:effectExtent l="0" t="0" r="0" b="0"/>
                                            <wp:docPr id="5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921251" cy="596646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76668E" w14:paraId="2DE54879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00000" w:themeFill="text2"/>
                                      <w:vAlign w:val="center"/>
                                    </w:tcPr>
                                    <w:p w14:paraId="5338CA7F" w14:textId="60C22C95" w:rsidR="0076668E" w:rsidRDefault="00C22FFC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0629B37B2B1B4955B3841FC5CE400C77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86DE6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Question 3</w:t>
                                          </w:r>
                                        </w:sdtContent>
                                      </w:sdt>
                                    </w:p>
                                    <w:p w14:paraId="44BD5150" w14:textId="4F7F2E24" w:rsidR="0076668E" w:rsidRDefault="00C22FFC" w:rsidP="00586DE6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8FCBAA620065421A9CB15881CFD4CF00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86DE6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Assessment Task 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6668E" w14:paraId="1D57233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D4D4D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22"/>
                                        <w:gridCol w:w="3623"/>
                                        <w:gridCol w:w="3623"/>
                                      </w:tblGrid>
                                      <w:tr w:rsidR="0076668E" w14:paraId="038600CD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501A1EB3" w14:textId="3B4337DD" w:rsidR="0076668E" w:rsidRDefault="00C22FFC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285C27247B9D4754975DB8699D530F3A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EndPr/>
                                              <w:sdtContent>
                                                <w:r w:rsidR="006D5608"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Ben Royans</w:t>
                                                </w:r>
                                                <w:r w:rsidR="00586DE6">
                                                  <w:rPr>
                                                    <w:color w:val="FFFFFF" w:themeColor="background1"/>
                                                  </w:rPr>
                                                  <w:t xml:space="preserve"> [P205225]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629DFA98F9204A678F6ED0A6D00814B2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3-05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14:paraId="1518A394" w14:textId="7B5BE7D3" w:rsidR="0076668E" w:rsidRDefault="00586DE6" w:rsidP="00586DE6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3/5/20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314AC6199906460B8D5BCAF23A3E3927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6D48237A" w14:textId="33DD87D9" w:rsidR="0076668E" w:rsidRDefault="00586DE6" w:rsidP="00586DE6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Programming III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46D96727" w14:textId="77777777" w:rsidR="0076668E" w:rsidRDefault="0076668E"/>
                                  </w:tc>
                                </w:tr>
                              </w:tbl>
                              <w:p w14:paraId="32EF3CAA" w14:textId="77777777" w:rsidR="0076668E" w:rsidRDefault="0076668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402BA9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V6jPZ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68"/>
                          </w:tblGrid>
                          <w:tr w:rsidR="0076668E" w14:paraId="187B74B4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41D4B6F4" w14:textId="77777777" w:rsidR="0076668E" w:rsidRDefault="0076668E">
                                <w:r>
                                  <w:rPr>
                                    <w:noProof/>
                                    <w:lang w:eastAsia="en-AU"/>
                                  </w:rPr>
                                  <w:drawing>
                                    <wp:inline distT="0" distB="0" distL="0" distR="0" wp14:anchorId="18849EF6" wp14:editId="32D2F918">
                                      <wp:extent cx="6901621" cy="5949538"/>
                                      <wp:effectExtent l="0" t="0" r="0" b="0"/>
                                      <wp:docPr id="5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921251" cy="596646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76668E" w14:paraId="2DE54879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00000" w:themeFill="text2"/>
                                <w:vAlign w:val="center"/>
                              </w:tcPr>
                              <w:p w14:paraId="5338CA7F" w14:textId="60C22C95" w:rsidR="0076668E" w:rsidRDefault="00C22FFC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0629B37B2B1B4955B3841FC5CE400C77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6DE6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Question 3</w:t>
                                    </w:r>
                                  </w:sdtContent>
                                </w:sdt>
                              </w:p>
                              <w:p w14:paraId="44BD5150" w14:textId="4F7F2E24" w:rsidR="0076668E" w:rsidRDefault="00C22FFC" w:rsidP="00586DE6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8FCBAA620065421A9CB15881CFD4CF00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86DE6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Assessment Task 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6668E" w14:paraId="1D57233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D4D4D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22"/>
                                  <w:gridCol w:w="3623"/>
                                  <w:gridCol w:w="3623"/>
                                </w:tblGrid>
                                <w:tr w:rsidR="0076668E" w14:paraId="038600CD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501A1EB3" w14:textId="3B4337DD" w:rsidR="0076668E" w:rsidRDefault="00C22FFC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285C27247B9D4754975DB8699D530F3A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6D5608">
                                            <w:rPr>
                                              <w:color w:val="FFFFFF" w:themeColor="background1"/>
                                            </w:rPr>
                                            <w:t>Ben Royans</w:t>
                                          </w:r>
                                          <w:r w:rsidR="00586DE6">
                                            <w:rPr>
                                              <w:color w:val="FFFFFF" w:themeColor="background1"/>
                                            </w:rPr>
                                            <w:t xml:space="preserve"> [P205225]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629DFA98F9204A678F6ED0A6D00814B2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3-05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14:paraId="1518A394" w14:textId="7B5BE7D3" w:rsidR="0076668E" w:rsidRDefault="00586DE6" w:rsidP="00586DE6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3/5/20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314AC6199906460B8D5BCAF23A3E3927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6D48237A" w14:textId="33DD87D9" w:rsidR="0076668E" w:rsidRDefault="00586DE6" w:rsidP="00586DE6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Programming III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46D96727" w14:textId="77777777" w:rsidR="0076668E" w:rsidRDefault="0076668E"/>
                            </w:tc>
                          </w:tr>
                        </w:tbl>
                        <w:p w14:paraId="32EF3CAA" w14:textId="77777777" w:rsidR="0076668E" w:rsidRDefault="0076668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EDDC1B8" w14:textId="77777777" w:rsidR="0076668E" w:rsidRPr="00C44023" w:rsidRDefault="0076668E">
          <w:pPr>
            <w:rPr>
              <w:rFonts w:asciiTheme="majorHAnsi" w:hAnsiTheme="majorHAnsi"/>
              <w:color w:val="D9D9D9" w:themeColor="background1" w:themeShade="D9"/>
              <w:sz w:val="96"/>
              <w:szCs w:val="96"/>
              <w:lang w:val="en-US"/>
            </w:rPr>
          </w:pPr>
          <w:r w:rsidRPr="00C44023">
            <w:rPr>
              <w:b/>
              <w:bCs/>
              <w:caps/>
              <w:color w:val="D9D9D9" w:themeColor="background1" w:themeShade="D9"/>
              <w:sz w:val="96"/>
              <w:szCs w:val="96"/>
            </w:rPr>
            <w:br w:type="page"/>
          </w:r>
        </w:p>
      </w:sdtContent>
    </w:sdt>
    <w:p w14:paraId="6C5D5DEC" w14:textId="77777777" w:rsidR="00E65916" w:rsidRPr="00C44023" w:rsidRDefault="00E65916" w:rsidP="004424AC">
      <w:pPr>
        <w:pStyle w:val="Heading1"/>
        <w:sectPr w:rsidR="00E65916" w:rsidRPr="00C44023" w:rsidSect="00E65916">
          <w:footerReference w:type="default" r:id="rId13"/>
          <w:footerReference w:type="first" r:id="rId14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color w:val="969696" w:themeColor="accent3"/>
          <w:sz w:val="22"/>
          <w:szCs w:val="22"/>
          <w:lang w:val="en-AU"/>
          <w14:textOutline w14:w="0" w14:cap="rnd" w14:cmpd="sng" w14:algn="ctr">
            <w14:noFill/>
            <w14:prstDash w14:val="solid"/>
            <w14:bevel/>
          </w14:textOutline>
        </w:rPr>
        <w:id w:val="1363934336"/>
        <w:docPartObj>
          <w:docPartGallery w:val="Table of Contents"/>
          <w:docPartUnique/>
        </w:docPartObj>
      </w:sdtPr>
      <w:sdtEndPr>
        <w:rPr>
          <w:rFonts w:ascii="Verdana" w:hAnsi="Verdana"/>
          <w:noProof/>
        </w:rPr>
      </w:sdtEndPr>
      <w:sdtContent>
        <w:p w14:paraId="54E91BC5" w14:textId="77777777" w:rsidR="0076668E" w:rsidRPr="004424AC" w:rsidRDefault="004424AC" w:rsidP="004424AC">
          <w:pPr>
            <w:pStyle w:val="TOCHeading"/>
            <w:rPr>
              <w:rStyle w:val="Heading1Char"/>
              <w:sz w:val="36"/>
              <w:szCs w:val="36"/>
            </w:rPr>
          </w:pPr>
          <w:r w:rsidRPr="004424AC">
            <w:rPr>
              <w:rStyle w:val="Heading1Char"/>
              <w:sz w:val="36"/>
              <w:szCs w:val="36"/>
            </w:rPr>
            <w:t>TABLE OF C</w:t>
          </w:r>
          <w:bookmarkStart w:id="0" w:name="_GoBack"/>
          <w:bookmarkEnd w:id="0"/>
          <w:r w:rsidRPr="004424AC">
            <w:rPr>
              <w:rStyle w:val="Heading1Char"/>
              <w:sz w:val="36"/>
              <w:szCs w:val="36"/>
            </w:rPr>
            <w:t>ONTENTS</w:t>
          </w:r>
        </w:p>
        <w:p w14:paraId="6338CA0F" w14:textId="1BB901AF" w:rsidR="00C22FFC" w:rsidRDefault="0076668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r w:rsidRPr="00C44023">
            <w:rPr>
              <w:color w:val="D9D9D9" w:themeColor="background1" w:themeShade="D9"/>
            </w:rPr>
            <w:fldChar w:fldCharType="begin"/>
          </w:r>
          <w:r w:rsidRPr="00C44023">
            <w:rPr>
              <w:color w:val="D9D9D9" w:themeColor="background1" w:themeShade="D9"/>
            </w:rPr>
            <w:instrText xml:space="preserve"> TOC \o "1-3" \h \z \u </w:instrText>
          </w:r>
          <w:r w:rsidRPr="00C44023">
            <w:rPr>
              <w:color w:val="D9D9D9" w:themeColor="background1" w:themeShade="D9"/>
            </w:rPr>
            <w:fldChar w:fldCharType="separate"/>
          </w:r>
          <w:hyperlink w:anchor="_Toc34333118" w:history="1">
            <w:r w:rsidR="00C22FFC" w:rsidRPr="00CD4469">
              <w:rPr>
                <w:rStyle w:val="Hyperlink"/>
                <w:noProof/>
              </w:rPr>
              <w:t>Design Specifications</w:t>
            </w:r>
            <w:r w:rsidR="00C22FFC">
              <w:rPr>
                <w:noProof/>
                <w:webHidden/>
              </w:rPr>
              <w:tab/>
            </w:r>
            <w:r w:rsidR="00C22FFC">
              <w:rPr>
                <w:noProof/>
                <w:webHidden/>
              </w:rPr>
              <w:fldChar w:fldCharType="begin"/>
            </w:r>
            <w:r w:rsidR="00C22FFC">
              <w:rPr>
                <w:noProof/>
                <w:webHidden/>
              </w:rPr>
              <w:instrText xml:space="preserve"> PAGEREF _Toc34333118 \h </w:instrText>
            </w:r>
            <w:r w:rsidR="00C22FFC">
              <w:rPr>
                <w:noProof/>
                <w:webHidden/>
              </w:rPr>
            </w:r>
            <w:r w:rsidR="00C22FFC">
              <w:rPr>
                <w:noProof/>
                <w:webHidden/>
              </w:rPr>
              <w:fldChar w:fldCharType="separate"/>
            </w:r>
            <w:r w:rsidR="00C22FFC">
              <w:rPr>
                <w:noProof/>
                <w:webHidden/>
              </w:rPr>
              <w:t>1</w:t>
            </w:r>
            <w:r w:rsidR="00C22FFC">
              <w:rPr>
                <w:noProof/>
                <w:webHidden/>
              </w:rPr>
              <w:fldChar w:fldCharType="end"/>
            </w:r>
          </w:hyperlink>
        </w:p>
        <w:p w14:paraId="14AC8FAC" w14:textId="714E99D7" w:rsidR="00C22FFC" w:rsidRDefault="00C22FF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19" w:history="1">
            <w:r w:rsidRPr="00CD4469">
              <w:rPr>
                <w:rStyle w:val="Hyperlink"/>
                <w:noProof/>
              </w:rPr>
              <w:t>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07461" w14:textId="7BD80F07" w:rsidR="00C22FFC" w:rsidRDefault="00C22FF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20" w:history="1">
            <w:r w:rsidRPr="00CD4469">
              <w:rPr>
                <w:rStyle w:val="Hyperlink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D7E3D" w14:textId="2B627151" w:rsidR="00C22FFC" w:rsidRDefault="00C22F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21" w:history="1">
            <w:r w:rsidRPr="00CD4469">
              <w:rPr>
                <w:rStyle w:val="Hyperlink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0AB33" w14:textId="68A063F9" w:rsidR="00C22FFC" w:rsidRDefault="00C22F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22" w:history="1">
            <w:r w:rsidRPr="00CD4469">
              <w:rPr>
                <w:rStyle w:val="Hyperlink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4907A" w14:textId="6EA4430C" w:rsidR="00C22FFC" w:rsidRDefault="00C22F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23" w:history="1">
            <w:r w:rsidRPr="00CD4469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79291" w14:textId="38EBE451" w:rsidR="00C22FFC" w:rsidRDefault="00C22FF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24" w:history="1">
            <w:r w:rsidRPr="00CD4469">
              <w:rPr>
                <w:rStyle w:val="Hyperlink"/>
                <w:noProof/>
              </w:rPr>
              <w:t>Test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E98AC" w14:textId="304B416A" w:rsidR="00C22FFC" w:rsidRDefault="00C22FF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25" w:history="1">
            <w:r w:rsidRPr="00CD4469">
              <w:rPr>
                <w:rStyle w:val="Hyperlink"/>
                <w:noProof/>
              </w:rPr>
              <w:t>Test Result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C9B7" w14:textId="571323CC" w:rsidR="00C22FFC" w:rsidRDefault="00C22F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26" w:history="1">
            <w:r w:rsidRPr="00CD4469">
              <w:rPr>
                <w:rStyle w:val="Hyperlink"/>
                <w:noProof/>
              </w:rPr>
              <w:t>Informational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E330C" w14:textId="60FE3E9B" w:rsidR="00C22FFC" w:rsidRDefault="00C22FF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27" w:history="1">
            <w:r w:rsidRPr="00CD4469">
              <w:rPr>
                <w:rStyle w:val="Hyperlink"/>
                <w:noProof/>
              </w:rPr>
              <w:t>BlackBoard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045D" w14:textId="08BE7B6E" w:rsidR="00C22FFC" w:rsidRDefault="00C22FF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28" w:history="1">
            <w:r w:rsidRPr="00CD4469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935AF" w14:textId="2AF90CD3" w:rsidR="00C22FFC" w:rsidRDefault="00C22F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29" w:history="1">
            <w:r w:rsidRPr="00CD4469">
              <w:rPr>
                <w:rStyle w:val="Hyperlink"/>
                <w:noProof/>
              </w:rPr>
              <w:t>Performance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D4281" w14:textId="64EF860D" w:rsidR="00C22FFC" w:rsidRDefault="00C22FF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4333130" w:history="1">
            <w:r w:rsidRPr="00CD4469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_Toc34333130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8A3DB" w14:textId="6A4D3716" w:rsidR="0076668E" w:rsidRPr="00C44023" w:rsidRDefault="0076668E">
          <w:pPr>
            <w:rPr>
              <w:color w:val="D9D9D9" w:themeColor="background1" w:themeShade="D9"/>
            </w:rPr>
          </w:pPr>
          <w:r w:rsidRPr="00C44023">
            <w:rPr>
              <w:b/>
              <w:bCs/>
              <w:noProof/>
              <w:color w:val="D9D9D9" w:themeColor="background1" w:themeShade="D9"/>
            </w:rPr>
            <w:fldChar w:fldCharType="end"/>
          </w:r>
        </w:p>
      </w:sdtContent>
    </w:sdt>
    <w:p w14:paraId="4252EF10" w14:textId="77777777" w:rsidR="0076668E" w:rsidRPr="00C44023" w:rsidRDefault="0076668E" w:rsidP="004424AC">
      <w:pPr>
        <w:pStyle w:val="Heading1"/>
        <w:sectPr w:rsidR="0076668E" w:rsidRPr="00C44023" w:rsidSect="0076668E">
          <w:headerReference w:type="first" r:id="rId15"/>
          <w:footerReference w:type="first" r:id="rId16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37FCFFC8" w14:textId="77777777" w:rsidR="00121F99" w:rsidRDefault="00121F99" w:rsidP="00121F99">
      <w:pPr>
        <w:pStyle w:val="Heading1"/>
      </w:pPr>
      <w:bookmarkStart w:id="1" w:name="_Toc33290356"/>
      <w:bookmarkStart w:id="2" w:name="_Toc34333118"/>
      <w:r>
        <w:lastRenderedPageBreak/>
        <w:t>Design Specifications</w:t>
      </w:r>
      <w:bookmarkEnd w:id="1"/>
      <w:bookmarkEnd w:id="2"/>
    </w:p>
    <w:p w14:paraId="7FED6010" w14:textId="77777777" w:rsidR="00121F99" w:rsidRDefault="00121F99" w:rsidP="00121F99">
      <w:pPr>
        <w:pStyle w:val="Heading2"/>
      </w:pPr>
      <w:bookmarkStart w:id="3" w:name="_Toc33290357"/>
      <w:bookmarkStart w:id="4" w:name="_Toc34333119"/>
      <w:r>
        <w:t>Specification</w:t>
      </w:r>
      <w:bookmarkEnd w:id="3"/>
      <w:bookmarkEnd w:id="4"/>
    </w:p>
    <w:p w14:paraId="508B3FCC" w14:textId="3B143024" w:rsidR="00121F99" w:rsidRDefault="00121F99" w:rsidP="00121F99">
      <w:pPr>
        <w:rPr>
          <w:lang w:val="en-US"/>
        </w:rPr>
      </w:pPr>
      <w:r>
        <w:rPr>
          <w:lang w:val="en-US"/>
        </w:rPr>
        <w:t>An application is required to sort the salaries of staff members. It must have the following functionalities:</w:t>
      </w:r>
    </w:p>
    <w:p w14:paraId="091B43DD" w14:textId="734481C8" w:rsidR="00121F99" w:rsidRDefault="00AC4550" w:rsidP="00121F9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List of integers (salaries)</w:t>
      </w:r>
    </w:p>
    <w:p w14:paraId="70715DC1" w14:textId="36983F73" w:rsidR="00AC4550" w:rsidRDefault="00AC4550" w:rsidP="00AC4550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Integers must be between the value of 10,000 and 10,000,000.</w:t>
      </w:r>
    </w:p>
    <w:p w14:paraId="0B26B8DA" w14:textId="63FC2F7B" w:rsidR="00121F99" w:rsidRDefault="00AC4550" w:rsidP="00AC4550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Capacity to hold more than 1,000,000 items.</w:t>
      </w:r>
    </w:p>
    <w:p w14:paraId="5CB67213" w14:textId="4022659B" w:rsidR="00AC4550" w:rsidRDefault="00AC4550" w:rsidP="00AC455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Sorting Methods</w:t>
      </w:r>
    </w:p>
    <w:p w14:paraId="02A0C0E1" w14:textId="09C6EAFC" w:rsidR="00AC4550" w:rsidRDefault="00AC4550" w:rsidP="00AC4550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3+ Unique sorting methods.</w:t>
      </w:r>
    </w:p>
    <w:p w14:paraId="4B4A9E93" w14:textId="5FA08913" w:rsidR="00AC4550" w:rsidRDefault="00AC4550" w:rsidP="00AC4550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Only 1 may be built in.</w:t>
      </w:r>
    </w:p>
    <w:p w14:paraId="2CB78C7F" w14:textId="2633BC89" w:rsidR="00AC4550" w:rsidRDefault="00AC4550" w:rsidP="00AC4550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Includes timer to time the execution time of the sorting method.</w:t>
      </w:r>
    </w:p>
    <w:p w14:paraId="29D49662" w14:textId="77777777" w:rsidR="00AC4550" w:rsidRDefault="00AC4550" w:rsidP="00AC4550">
      <w:pPr>
        <w:pStyle w:val="ListParagraph"/>
        <w:ind w:left="1440"/>
        <w:rPr>
          <w:lang w:val="en-US"/>
        </w:rPr>
      </w:pPr>
    </w:p>
    <w:p w14:paraId="5749E558" w14:textId="77777777" w:rsidR="00121F99" w:rsidRDefault="00121F99" w:rsidP="00121F99">
      <w:pPr>
        <w:pStyle w:val="Heading2"/>
      </w:pPr>
      <w:bookmarkStart w:id="5" w:name="_Toc33290358"/>
      <w:bookmarkStart w:id="6" w:name="_Toc34333120"/>
      <w:r>
        <w:t>Review</w:t>
      </w:r>
      <w:bookmarkEnd w:id="5"/>
      <w:bookmarkEnd w:id="6"/>
    </w:p>
    <w:p w14:paraId="48F03BB5" w14:textId="696B8D62" w:rsidR="00121F99" w:rsidRPr="00D75B53" w:rsidRDefault="00AC4550" w:rsidP="00121F99">
      <w:pPr>
        <w:rPr>
          <w:lang w:val="en-US"/>
        </w:rPr>
        <w:sectPr w:rsidR="00121F99" w:rsidRPr="00D75B53" w:rsidSect="00B328FF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rPr>
          <w:lang w:val="en-US"/>
        </w:rPr>
        <w:t xml:space="preserve">A simple GUI will be constructed using WPF to launch the sorting methods. Each sorting method should be contained to </w:t>
      </w:r>
      <w:proofErr w:type="spellStart"/>
      <w:proofErr w:type="gramStart"/>
      <w:r>
        <w:rPr>
          <w:lang w:val="en-US"/>
        </w:rPr>
        <w:t>it’s</w:t>
      </w:r>
      <w:proofErr w:type="spellEnd"/>
      <w:proofErr w:type="gramEnd"/>
      <w:r>
        <w:rPr>
          <w:lang w:val="en-US"/>
        </w:rPr>
        <w:t xml:space="preserve"> own class.</w:t>
      </w:r>
    </w:p>
    <w:p w14:paraId="02A9FEE0" w14:textId="40DD6281" w:rsidR="00E65916" w:rsidRDefault="00E61FC9" w:rsidP="00015A8F">
      <w:pPr>
        <w:pStyle w:val="Heading1"/>
        <w:spacing w:before="0"/>
      </w:pPr>
      <w:bookmarkStart w:id="7" w:name="_Toc34333121"/>
      <w:r>
        <w:lastRenderedPageBreak/>
        <w:t>UML</w:t>
      </w:r>
      <w:bookmarkEnd w:id="7"/>
    </w:p>
    <w:p w14:paraId="58FCE2ED" w14:textId="4067414F" w:rsidR="008E75E0" w:rsidRPr="008E75E0" w:rsidRDefault="008E75E0" w:rsidP="008E75E0">
      <w:pPr>
        <w:rPr>
          <w:lang w:val="en-US"/>
        </w:rPr>
      </w:pPr>
      <w:r>
        <w:rPr>
          <w:lang w:val="en-US"/>
        </w:rPr>
        <w:t>Below are the UML class diagrams for the classes used in this project.</w:t>
      </w:r>
    </w:p>
    <w:p w14:paraId="64EC7381" w14:textId="77777777" w:rsidR="00E61FC9" w:rsidRDefault="00E61FC9" w:rsidP="00EF165E">
      <w:pPr>
        <w:rPr>
          <w:lang w:val="en-US"/>
        </w:rPr>
      </w:pPr>
    </w:p>
    <w:p w14:paraId="14FAD0F7" w14:textId="77777777" w:rsidR="008E75E0" w:rsidRDefault="00FF05D3" w:rsidP="008E75E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CF032F4" wp14:editId="62D19D5F">
            <wp:extent cx="5862636" cy="3698544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950" cy="371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FA723" w14:textId="4EABE466" w:rsidR="00FF05D3" w:rsidRDefault="008E75E0" w:rsidP="00121F99">
      <w:pPr>
        <w:pStyle w:val="Caption"/>
        <w:rPr>
          <w:lang w:val="en-US"/>
        </w:rPr>
        <w:sectPr w:rsidR="00FF05D3" w:rsidSect="00B328FF">
          <w:footerReference w:type="first" r:id="rId18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t xml:space="preserve">Figure </w:t>
      </w:r>
      <w:r w:rsidR="00C22FFC">
        <w:fldChar w:fldCharType="begin"/>
      </w:r>
      <w:r w:rsidR="00C22FFC">
        <w:instrText xml:space="preserve"> SEQ Figure \* ARABIC </w:instrText>
      </w:r>
      <w:r w:rsidR="00C22FFC">
        <w:fldChar w:fldCharType="separate"/>
      </w:r>
      <w:r w:rsidR="00AC4550">
        <w:rPr>
          <w:noProof/>
        </w:rPr>
        <w:t>1</w:t>
      </w:r>
      <w:r w:rsidR="00C22FFC">
        <w:rPr>
          <w:noProof/>
        </w:rPr>
        <w:fldChar w:fldCharType="end"/>
      </w:r>
      <w:r>
        <w:t>. UML class diagrams.</w:t>
      </w:r>
    </w:p>
    <w:p w14:paraId="64A50236" w14:textId="77777777" w:rsidR="00E61FC9" w:rsidRDefault="00E61FC9" w:rsidP="00E61FC9">
      <w:pPr>
        <w:pStyle w:val="Heading1"/>
      </w:pPr>
      <w:bookmarkStart w:id="8" w:name="_Toc34333122"/>
      <w:r>
        <w:lastRenderedPageBreak/>
        <w:t>Debugging</w:t>
      </w:r>
      <w:bookmarkEnd w:id="8"/>
    </w:p>
    <w:p w14:paraId="1A0B1908" w14:textId="77777777" w:rsidR="00121F99" w:rsidRDefault="00121F99" w:rsidP="008E75E0">
      <w:pPr>
        <w:rPr>
          <w:lang w:val="en-US"/>
        </w:rPr>
      </w:pPr>
      <w:r>
        <w:rPr>
          <w:lang w:val="en-US"/>
        </w:rPr>
        <w:t>Below are some screenshots showing the debugging process when implementing error checking on the salary amount input field.</w:t>
      </w:r>
    </w:p>
    <w:p w14:paraId="31F55CD5" w14:textId="77777777" w:rsidR="00121F99" w:rsidRDefault="00121F99" w:rsidP="00121F99">
      <w:pPr>
        <w:keepNext/>
      </w:pPr>
      <w:r>
        <w:rPr>
          <w:noProof/>
        </w:rPr>
        <w:drawing>
          <wp:inline distT="0" distB="0" distL="0" distR="0" wp14:anchorId="52FCCCED" wp14:editId="3531F4D9">
            <wp:extent cx="5731510" cy="31261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0FDD" w14:textId="5F8052F5" w:rsidR="00121F99" w:rsidRDefault="00121F99" w:rsidP="00121F99">
      <w:pPr>
        <w:pStyle w:val="Caption"/>
      </w:pPr>
      <w:r w:rsidRPr="00121F99">
        <w:t xml:space="preserve">Figure </w:t>
      </w:r>
      <w:r w:rsidR="00C22FFC">
        <w:fldChar w:fldCharType="begin"/>
      </w:r>
      <w:r w:rsidR="00C22FFC">
        <w:instrText xml:space="preserve"> SEQ Figure \* ARABIC </w:instrText>
      </w:r>
      <w:r w:rsidR="00C22FFC">
        <w:fldChar w:fldCharType="separate"/>
      </w:r>
      <w:r w:rsidR="00AC4550">
        <w:rPr>
          <w:noProof/>
        </w:rPr>
        <w:t>2</w:t>
      </w:r>
      <w:r w:rsidR="00C22FFC">
        <w:rPr>
          <w:noProof/>
        </w:rPr>
        <w:fldChar w:fldCharType="end"/>
      </w:r>
      <w:r w:rsidRPr="00121F99">
        <w:t>. Placing a breakpoint on the newly implemented error checking mechanism.</w:t>
      </w:r>
    </w:p>
    <w:p w14:paraId="7386AF9E" w14:textId="77777777" w:rsidR="00AC4550" w:rsidRPr="00AC4550" w:rsidRDefault="00AC4550" w:rsidP="00AC4550"/>
    <w:p w14:paraId="3B031940" w14:textId="77777777" w:rsidR="00121F99" w:rsidRDefault="00121F99" w:rsidP="00121F99">
      <w:pPr>
        <w:keepNext/>
        <w:jc w:val="center"/>
      </w:pPr>
      <w:r>
        <w:rPr>
          <w:noProof/>
        </w:rPr>
        <w:drawing>
          <wp:inline distT="0" distB="0" distL="0" distR="0" wp14:anchorId="51F8AB9C" wp14:editId="3D7232F8">
            <wp:extent cx="3514725" cy="3803270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017" cy="380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AD26" w14:textId="28F8749D" w:rsidR="00121F99" w:rsidRDefault="00121F99" w:rsidP="00121F99">
      <w:pPr>
        <w:pStyle w:val="Caption"/>
      </w:pPr>
      <w:r>
        <w:t xml:space="preserve">Figure </w:t>
      </w:r>
      <w:r w:rsidR="00C22FFC">
        <w:fldChar w:fldCharType="begin"/>
      </w:r>
      <w:r w:rsidR="00C22FFC">
        <w:instrText xml:space="preserve"> SEQ Figure \* ARABIC </w:instrText>
      </w:r>
      <w:r w:rsidR="00C22FFC">
        <w:fldChar w:fldCharType="separate"/>
      </w:r>
      <w:r w:rsidR="00AC4550">
        <w:rPr>
          <w:noProof/>
        </w:rPr>
        <w:t>3</w:t>
      </w:r>
      <w:r w:rsidR="00C22FFC">
        <w:rPr>
          <w:noProof/>
        </w:rPr>
        <w:fldChar w:fldCharType="end"/>
      </w:r>
      <w:r>
        <w:t>. Using a negative number of salaries to generate.</w:t>
      </w:r>
    </w:p>
    <w:p w14:paraId="648DB0DC" w14:textId="77777777" w:rsidR="00121F99" w:rsidRDefault="00121F99" w:rsidP="00121F99">
      <w:pPr>
        <w:keepNext/>
      </w:pPr>
      <w:r>
        <w:rPr>
          <w:noProof/>
        </w:rPr>
        <w:lastRenderedPageBreak/>
        <w:drawing>
          <wp:inline distT="0" distB="0" distL="0" distR="0" wp14:anchorId="03DEBE7F" wp14:editId="25FDF0FF">
            <wp:extent cx="5731510" cy="312610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5432" w14:textId="13B91CDD" w:rsidR="00121F99" w:rsidRPr="00121F99" w:rsidRDefault="00121F99" w:rsidP="00121F99">
      <w:pPr>
        <w:pStyle w:val="Caption"/>
        <w:sectPr w:rsidR="00121F99" w:rsidRPr="00121F99" w:rsidSect="002C674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t xml:space="preserve">Figure </w:t>
      </w:r>
      <w:r w:rsidR="00C22FFC">
        <w:fldChar w:fldCharType="begin"/>
      </w:r>
      <w:r w:rsidR="00C22FFC">
        <w:instrText xml:space="preserve"> SEQ Figure \* ARABIC </w:instrText>
      </w:r>
      <w:r w:rsidR="00C22FFC">
        <w:fldChar w:fldCharType="separate"/>
      </w:r>
      <w:r w:rsidR="00AC4550">
        <w:rPr>
          <w:noProof/>
        </w:rPr>
        <w:t>4</w:t>
      </w:r>
      <w:r w:rsidR="00C22FFC">
        <w:rPr>
          <w:noProof/>
        </w:rPr>
        <w:fldChar w:fldCharType="end"/>
      </w:r>
      <w:r>
        <w:t>. The breakpoint shows the code is being executed as intended.</w:t>
      </w:r>
    </w:p>
    <w:p w14:paraId="733B6375" w14:textId="2E7852FA" w:rsidR="00EF165E" w:rsidRDefault="00E61FC9" w:rsidP="00E61FC9">
      <w:pPr>
        <w:pStyle w:val="Heading1"/>
      </w:pPr>
      <w:bookmarkStart w:id="9" w:name="_Toc34333123"/>
      <w:r>
        <w:lastRenderedPageBreak/>
        <w:t>Testing</w:t>
      </w:r>
      <w:bookmarkEnd w:id="9"/>
    </w:p>
    <w:p w14:paraId="59141EB4" w14:textId="2D5D0C7B" w:rsidR="007D47EB" w:rsidRPr="007D47EB" w:rsidRDefault="007D47EB" w:rsidP="007D47EB">
      <w:pPr>
        <w:pStyle w:val="Heading2"/>
      </w:pPr>
      <w:bookmarkStart w:id="10" w:name="_Toc34333124"/>
      <w:r w:rsidRPr="007D47EB">
        <w:t>Test Results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3"/>
        <w:gridCol w:w="1997"/>
        <w:gridCol w:w="2288"/>
        <w:gridCol w:w="2878"/>
        <w:gridCol w:w="1040"/>
      </w:tblGrid>
      <w:tr w:rsidR="008E75E0" w:rsidRPr="003E75CC" w14:paraId="314230C7" w14:textId="77777777" w:rsidTr="001C5377">
        <w:trPr>
          <w:trHeight w:val="326"/>
        </w:trPr>
        <w:tc>
          <w:tcPr>
            <w:tcW w:w="813" w:type="dxa"/>
            <w:shd w:val="clear" w:color="auto" w:fill="0D0D0D" w:themeFill="text1" w:themeFillTint="F2"/>
          </w:tcPr>
          <w:p w14:paraId="13A7217E" w14:textId="77777777" w:rsidR="008E75E0" w:rsidRPr="003E75CC" w:rsidRDefault="008E75E0" w:rsidP="00B67FEF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Case #</w:t>
            </w:r>
          </w:p>
        </w:tc>
        <w:tc>
          <w:tcPr>
            <w:tcW w:w="1997" w:type="dxa"/>
            <w:shd w:val="clear" w:color="auto" w:fill="0D0D0D" w:themeFill="text1" w:themeFillTint="F2"/>
          </w:tcPr>
          <w:p w14:paraId="0DBCA1EA" w14:textId="77777777" w:rsidR="008E75E0" w:rsidRPr="003E75CC" w:rsidRDefault="008E75E0" w:rsidP="00B67FEF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Functionality Tested</w:t>
            </w:r>
          </w:p>
        </w:tc>
        <w:tc>
          <w:tcPr>
            <w:tcW w:w="2288" w:type="dxa"/>
            <w:shd w:val="clear" w:color="auto" w:fill="0D0D0D" w:themeFill="text1" w:themeFillTint="F2"/>
          </w:tcPr>
          <w:p w14:paraId="189C37E5" w14:textId="77777777" w:rsidR="008E75E0" w:rsidRDefault="008E75E0" w:rsidP="00B67FEF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Data</w:t>
            </w:r>
            <w:r>
              <w:rPr>
                <w:b/>
                <w:bCs/>
                <w:lang w:val="en-US"/>
              </w:rPr>
              <w:t>/Procedure</w:t>
            </w:r>
            <w:r w:rsidRPr="003E75CC">
              <w:rPr>
                <w:b/>
                <w:bCs/>
                <w:lang w:val="en-US"/>
              </w:rPr>
              <w:t xml:space="preserve"> </w:t>
            </w:r>
          </w:p>
          <w:p w14:paraId="3C191446" w14:textId="77777777" w:rsidR="008E75E0" w:rsidRPr="003E75CC" w:rsidRDefault="008E75E0" w:rsidP="00B67FEF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Used</w:t>
            </w:r>
          </w:p>
        </w:tc>
        <w:tc>
          <w:tcPr>
            <w:tcW w:w="2878" w:type="dxa"/>
            <w:shd w:val="clear" w:color="auto" w:fill="0D0D0D" w:themeFill="text1" w:themeFillTint="F2"/>
          </w:tcPr>
          <w:p w14:paraId="292B913B" w14:textId="77777777" w:rsidR="008E75E0" w:rsidRDefault="008E75E0" w:rsidP="00B67FEF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 xml:space="preserve">Expected </w:t>
            </w:r>
          </w:p>
          <w:p w14:paraId="076F4912" w14:textId="77777777" w:rsidR="008E75E0" w:rsidRPr="003E75CC" w:rsidRDefault="008E75E0" w:rsidP="00B67FEF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Outcome</w:t>
            </w:r>
          </w:p>
        </w:tc>
        <w:tc>
          <w:tcPr>
            <w:tcW w:w="1040" w:type="dxa"/>
            <w:shd w:val="clear" w:color="auto" w:fill="0D0D0D" w:themeFill="text1" w:themeFillTint="F2"/>
          </w:tcPr>
          <w:p w14:paraId="5352F9B3" w14:textId="77777777" w:rsidR="008E75E0" w:rsidRPr="003E75CC" w:rsidRDefault="008E75E0" w:rsidP="00B67FEF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Pass / Fail</w:t>
            </w:r>
          </w:p>
        </w:tc>
      </w:tr>
      <w:tr w:rsidR="008E75E0" w14:paraId="22FFE251" w14:textId="77777777" w:rsidTr="001C5377">
        <w:trPr>
          <w:trHeight w:val="306"/>
        </w:trPr>
        <w:tc>
          <w:tcPr>
            <w:tcW w:w="813" w:type="dxa"/>
          </w:tcPr>
          <w:p w14:paraId="53561995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997" w:type="dxa"/>
          </w:tcPr>
          <w:p w14:paraId="5939AD49" w14:textId="7989BF1A" w:rsidR="008E75E0" w:rsidRDefault="008E75E0" w:rsidP="00B67FEF">
            <w:pPr>
              <w:rPr>
                <w:lang w:val="en-US"/>
              </w:rPr>
            </w:pPr>
            <w:r>
              <w:rPr>
                <w:lang w:val="en-US"/>
              </w:rPr>
              <w:t>Sort Button</w:t>
            </w:r>
          </w:p>
        </w:tc>
        <w:tc>
          <w:tcPr>
            <w:tcW w:w="2288" w:type="dxa"/>
          </w:tcPr>
          <w:p w14:paraId="14B9B160" w14:textId="50787A34" w:rsidR="008E75E0" w:rsidRDefault="008E75E0" w:rsidP="00B67FEF">
            <w:pPr>
              <w:rPr>
                <w:lang w:val="en-US"/>
              </w:rPr>
            </w:pPr>
            <w:r>
              <w:rPr>
                <w:lang w:val="en-US"/>
              </w:rPr>
              <w:t>No sorting method selected.</w:t>
            </w:r>
          </w:p>
        </w:tc>
        <w:tc>
          <w:tcPr>
            <w:tcW w:w="2878" w:type="dxa"/>
          </w:tcPr>
          <w:p w14:paraId="32D659E9" w14:textId="6690AA15" w:rsidR="008E75E0" w:rsidRDefault="008E75E0" w:rsidP="00B67FEF">
            <w:pPr>
              <w:rPr>
                <w:lang w:val="en-US"/>
              </w:rPr>
            </w:pPr>
            <w:r>
              <w:rPr>
                <w:lang w:val="en-US"/>
              </w:rPr>
              <w:t>Error message.</w:t>
            </w:r>
          </w:p>
        </w:tc>
        <w:tc>
          <w:tcPr>
            <w:tcW w:w="1040" w:type="dxa"/>
          </w:tcPr>
          <w:p w14:paraId="644415A9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8E75E0" w14:paraId="77F9A3B7" w14:textId="77777777" w:rsidTr="001C5377">
        <w:trPr>
          <w:trHeight w:val="306"/>
        </w:trPr>
        <w:tc>
          <w:tcPr>
            <w:tcW w:w="813" w:type="dxa"/>
          </w:tcPr>
          <w:p w14:paraId="4D9A02CF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997" w:type="dxa"/>
          </w:tcPr>
          <w:p w14:paraId="1DA3191E" w14:textId="0D053282" w:rsidR="008E75E0" w:rsidRDefault="001C5377" w:rsidP="00B67FEF">
            <w:pPr>
              <w:rPr>
                <w:lang w:val="en-US"/>
              </w:rPr>
            </w:pPr>
            <w:r>
              <w:rPr>
                <w:lang w:val="en-US"/>
              </w:rPr>
              <w:t>Sort Button</w:t>
            </w:r>
          </w:p>
        </w:tc>
        <w:tc>
          <w:tcPr>
            <w:tcW w:w="2288" w:type="dxa"/>
          </w:tcPr>
          <w:p w14:paraId="15074893" w14:textId="7042E29D" w:rsidR="008E75E0" w:rsidRDefault="001C5377" w:rsidP="00B67FEF">
            <w:pPr>
              <w:rPr>
                <w:lang w:val="en-US"/>
              </w:rPr>
            </w:pPr>
            <w:r>
              <w:rPr>
                <w:lang w:val="en-US"/>
              </w:rPr>
              <w:t>Merge sort selected.</w:t>
            </w:r>
          </w:p>
        </w:tc>
        <w:tc>
          <w:tcPr>
            <w:tcW w:w="2878" w:type="dxa"/>
          </w:tcPr>
          <w:p w14:paraId="5377FD7A" w14:textId="02EA301B" w:rsidR="008E75E0" w:rsidRDefault="001C5377" w:rsidP="00B67FEF">
            <w:pPr>
              <w:rPr>
                <w:lang w:val="en-US"/>
              </w:rPr>
            </w:pPr>
            <w:r>
              <w:rPr>
                <w:lang w:val="en-US"/>
              </w:rPr>
              <w:t>Sorted dialog message containing time taken to complete.</w:t>
            </w:r>
          </w:p>
        </w:tc>
        <w:tc>
          <w:tcPr>
            <w:tcW w:w="1040" w:type="dxa"/>
          </w:tcPr>
          <w:p w14:paraId="3D441580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1C5377" w14:paraId="21FB9B39" w14:textId="77777777" w:rsidTr="001C5377">
        <w:trPr>
          <w:trHeight w:val="326"/>
        </w:trPr>
        <w:tc>
          <w:tcPr>
            <w:tcW w:w="813" w:type="dxa"/>
          </w:tcPr>
          <w:p w14:paraId="3F0AA9FA" w14:textId="7777777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997" w:type="dxa"/>
          </w:tcPr>
          <w:p w14:paraId="69B5E2F6" w14:textId="1B6F67C4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Sort Button</w:t>
            </w:r>
          </w:p>
        </w:tc>
        <w:tc>
          <w:tcPr>
            <w:tcW w:w="2288" w:type="dxa"/>
          </w:tcPr>
          <w:p w14:paraId="01D0E0F2" w14:textId="72B6F197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Heap sort selected.</w:t>
            </w:r>
          </w:p>
        </w:tc>
        <w:tc>
          <w:tcPr>
            <w:tcW w:w="2878" w:type="dxa"/>
          </w:tcPr>
          <w:p w14:paraId="455254C4" w14:textId="45A32BFF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Sorted dialog message containing time taken to complete.</w:t>
            </w:r>
          </w:p>
        </w:tc>
        <w:tc>
          <w:tcPr>
            <w:tcW w:w="1040" w:type="dxa"/>
          </w:tcPr>
          <w:p w14:paraId="028ACD88" w14:textId="7777777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1C5377" w14:paraId="6AE40788" w14:textId="77777777" w:rsidTr="001C5377">
        <w:trPr>
          <w:trHeight w:val="306"/>
        </w:trPr>
        <w:tc>
          <w:tcPr>
            <w:tcW w:w="813" w:type="dxa"/>
          </w:tcPr>
          <w:p w14:paraId="4C7E91C1" w14:textId="7777777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997" w:type="dxa"/>
          </w:tcPr>
          <w:p w14:paraId="5EB7CD67" w14:textId="1BEC8912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Sort Button</w:t>
            </w:r>
          </w:p>
        </w:tc>
        <w:tc>
          <w:tcPr>
            <w:tcW w:w="2288" w:type="dxa"/>
          </w:tcPr>
          <w:p w14:paraId="4C4FCE52" w14:textId="5E64248C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Quick sort selected.</w:t>
            </w:r>
          </w:p>
        </w:tc>
        <w:tc>
          <w:tcPr>
            <w:tcW w:w="2878" w:type="dxa"/>
          </w:tcPr>
          <w:p w14:paraId="2CAAFAD4" w14:textId="603B0572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Sorted dialog message containing time taken to complete.</w:t>
            </w:r>
          </w:p>
        </w:tc>
        <w:tc>
          <w:tcPr>
            <w:tcW w:w="1040" w:type="dxa"/>
          </w:tcPr>
          <w:p w14:paraId="36656518" w14:textId="7777777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1C5377" w14:paraId="0B3997E6" w14:textId="77777777" w:rsidTr="001C5377">
        <w:trPr>
          <w:trHeight w:val="306"/>
        </w:trPr>
        <w:tc>
          <w:tcPr>
            <w:tcW w:w="813" w:type="dxa"/>
          </w:tcPr>
          <w:p w14:paraId="4901E6FD" w14:textId="7777777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97" w:type="dxa"/>
          </w:tcPr>
          <w:p w14:paraId="59C9798F" w14:textId="5C533A39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Sort Button</w:t>
            </w:r>
          </w:p>
        </w:tc>
        <w:tc>
          <w:tcPr>
            <w:tcW w:w="2288" w:type="dxa"/>
          </w:tcPr>
          <w:p w14:paraId="21493B71" w14:textId="45C0785E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Shell sort selected.</w:t>
            </w:r>
          </w:p>
        </w:tc>
        <w:tc>
          <w:tcPr>
            <w:tcW w:w="2878" w:type="dxa"/>
          </w:tcPr>
          <w:p w14:paraId="117A2563" w14:textId="56BEECFF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Sorted dialog message containing time taken to complete.</w:t>
            </w:r>
          </w:p>
        </w:tc>
        <w:tc>
          <w:tcPr>
            <w:tcW w:w="1040" w:type="dxa"/>
          </w:tcPr>
          <w:p w14:paraId="15F8F772" w14:textId="7777777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1C5377" w14:paraId="01F8FCA5" w14:textId="77777777" w:rsidTr="001C5377">
        <w:trPr>
          <w:trHeight w:val="306"/>
        </w:trPr>
        <w:tc>
          <w:tcPr>
            <w:tcW w:w="813" w:type="dxa"/>
          </w:tcPr>
          <w:p w14:paraId="3B8510F8" w14:textId="7777777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97" w:type="dxa"/>
          </w:tcPr>
          <w:p w14:paraId="7AE8DFB1" w14:textId="7FED8FDE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Sort Button</w:t>
            </w:r>
          </w:p>
        </w:tc>
        <w:tc>
          <w:tcPr>
            <w:tcW w:w="2288" w:type="dxa"/>
          </w:tcPr>
          <w:p w14:paraId="52DA9531" w14:textId="25F162FB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Bubble sort selected.</w:t>
            </w:r>
          </w:p>
        </w:tc>
        <w:tc>
          <w:tcPr>
            <w:tcW w:w="2878" w:type="dxa"/>
          </w:tcPr>
          <w:p w14:paraId="269A5770" w14:textId="271A4719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Sorted dialog message containing time taken to complete.</w:t>
            </w:r>
          </w:p>
        </w:tc>
        <w:tc>
          <w:tcPr>
            <w:tcW w:w="1040" w:type="dxa"/>
          </w:tcPr>
          <w:p w14:paraId="0A1926FA" w14:textId="7777777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1C5377" w14:paraId="0D94BEE1" w14:textId="77777777" w:rsidTr="001C5377">
        <w:trPr>
          <w:trHeight w:val="306"/>
        </w:trPr>
        <w:tc>
          <w:tcPr>
            <w:tcW w:w="813" w:type="dxa"/>
          </w:tcPr>
          <w:p w14:paraId="480105C8" w14:textId="7777777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997" w:type="dxa"/>
          </w:tcPr>
          <w:p w14:paraId="6A479A34" w14:textId="0C8D4C62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Sort Button</w:t>
            </w:r>
          </w:p>
        </w:tc>
        <w:tc>
          <w:tcPr>
            <w:tcW w:w="2288" w:type="dxa"/>
          </w:tcPr>
          <w:p w14:paraId="57F3B7D9" w14:textId="116382E9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Quantum Bogo sort selected.</w:t>
            </w:r>
          </w:p>
        </w:tc>
        <w:tc>
          <w:tcPr>
            <w:tcW w:w="2878" w:type="dxa"/>
          </w:tcPr>
          <w:p w14:paraId="3BE0DC72" w14:textId="47735BA8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Sorted dialog message containing time taken to complete.</w:t>
            </w:r>
          </w:p>
        </w:tc>
        <w:tc>
          <w:tcPr>
            <w:tcW w:w="1040" w:type="dxa"/>
          </w:tcPr>
          <w:p w14:paraId="3C75C85F" w14:textId="7777777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1C5377" w14:paraId="75961B95" w14:textId="77777777" w:rsidTr="001C5377">
        <w:trPr>
          <w:trHeight w:val="306"/>
        </w:trPr>
        <w:tc>
          <w:tcPr>
            <w:tcW w:w="813" w:type="dxa"/>
          </w:tcPr>
          <w:p w14:paraId="03B650BE" w14:textId="12416B9E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97" w:type="dxa"/>
          </w:tcPr>
          <w:p w14:paraId="044449C4" w14:textId="3A8DF503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Generate Salaries Button</w:t>
            </w:r>
          </w:p>
        </w:tc>
        <w:tc>
          <w:tcPr>
            <w:tcW w:w="2288" w:type="dxa"/>
          </w:tcPr>
          <w:p w14:paraId="4ACE9548" w14:textId="24A5A00B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A positive whole number used in input field.</w:t>
            </w:r>
          </w:p>
        </w:tc>
        <w:tc>
          <w:tcPr>
            <w:tcW w:w="2878" w:type="dxa"/>
          </w:tcPr>
          <w:p w14:paraId="7241C405" w14:textId="0CF79CA7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Salaries generated.</w:t>
            </w:r>
          </w:p>
        </w:tc>
        <w:tc>
          <w:tcPr>
            <w:tcW w:w="1040" w:type="dxa"/>
          </w:tcPr>
          <w:p w14:paraId="6009DDFD" w14:textId="7FB60717" w:rsidR="001C5377" w:rsidRDefault="0070527D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1C5377" w14:paraId="026369ED" w14:textId="77777777" w:rsidTr="001C5377">
        <w:trPr>
          <w:trHeight w:val="306"/>
        </w:trPr>
        <w:tc>
          <w:tcPr>
            <w:tcW w:w="813" w:type="dxa"/>
          </w:tcPr>
          <w:p w14:paraId="4032993B" w14:textId="72CA41AB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1997" w:type="dxa"/>
          </w:tcPr>
          <w:p w14:paraId="702D4239" w14:textId="6C630C95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Generate Salaries Button</w:t>
            </w:r>
          </w:p>
        </w:tc>
        <w:tc>
          <w:tcPr>
            <w:tcW w:w="2288" w:type="dxa"/>
          </w:tcPr>
          <w:p w14:paraId="13528417" w14:textId="76CEAD5B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A character used in input field.</w:t>
            </w:r>
          </w:p>
        </w:tc>
        <w:tc>
          <w:tcPr>
            <w:tcW w:w="2878" w:type="dxa"/>
          </w:tcPr>
          <w:p w14:paraId="5FA211BD" w14:textId="0E5C3308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Error message.</w:t>
            </w:r>
          </w:p>
        </w:tc>
        <w:tc>
          <w:tcPr>
            <w:tcW w:w="1040" w:type="dxa"/>
          </w:tcPr>
          <w:p w14:paraId="678F6004" w14:textId="053AF731" w:rsidR="001C5377" w:rsidRDefault="0070527D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1C5377" w14:paraId="329359DA" w14:textId="77777777" w:rsidTr="001C5377">
        <w:trPr>
          <w:trHeight w:val="306"/>
        </w:trPr>
        <w:tc>
          <w:tcPr>
            <w:tcW w:w="813" w:type="dxa"/>
          </w:tcPr>
          <w:p w14:paraId="0084C11C" w14:textId="26830147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997" w:type="dxa"/>
          </w:tcPr>
          <w:p w14:paraId="7FF0ED37" w14:textId="2EE69F79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Generate Salaries Button</w:t>
            </w:r>
          </w:p>
        </w:tc>
        <w:tc>
          <w:tcPr>
            <w:tcW w:w="2288" w:type="dxa"/>
          </w:tcPr>
          <w:p w14:paraId="58C950F7" w14:textId="6DFB0321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 xml:space="preserve">A negative </w:t>
            </w:r>
            <w:r w:rsidR="0070527D">
              <w:rPr>
                <w:lang w:val="en-US"/>
              </w:rPr>
              <w:t>whole number used in input field.</w:t>
            </w:r>
          </w:p>
        </w:tc>
        <w:tc>
          <w:tcPr>
            <w:tcW w:w="2878" w:type="dxa"/>
          </w:tcPr>
          <w:p w14:paraId="3E33EE05" w14:textId="301BE14D" w:rsidR="001C5377" w:rsidRDefault="001C5377" w:rsidP="001C5377">
            <w:pPr>
              <w:rPr>
                <w:lang w:val="en-US"/>
              </w:rPr>
            </w:pPr>
            <w:r>
              <w:rPr>
                <w:lang w:val="en-US"/>
              </w:rPr>
              <w:t>Error message.</w:t>
            </w:r>
          </w:p>
        </w:tc>
        <w:tc>
          <w:tcPr>
            <w:tcW w:w="1040" w:type="dxa"/>
          </w:tcPr>
          <w:p w14:paraId="693F0AEF" w14:textId="4229D3C4" w:rsidR="001C5377" w:rsidRDefault="0070527D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1C5377" w14:paraId="6B32E4C3" w14:textId="77777777" w:rsidTr="001C5377">
        <w:trPr>
          <w:trHeight w:val="306"/>
        </w:trPr>
        <w:tc>
          <w:tcPr>
            <w:tcW w:w="813" w:type="dxa"/>
          </w:tcPr>
          <w:p w14:paraId="3515C008" w14:textId="1EC69936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997" w:type="dxa"/>
          </w:tcPr>
          <w:p w14:paraId="1E74CFD2" w14:textId="0112BC5D" w:rsidR="001C5377" w:rsidRDefault="0070527D" w:rsidP="001C5377">
            <w:pPr>
              <w:rPr>
                <w:lang w:val="en-US"/>
              </w:rPr>
            </w:pPr>
            <w:r>
              <w:rPr>
                <w:lang w:val="en-US"/>
              </w:rPr>
              <w:t>Generate Salaries Button</w:t>
            </w:r>
          </w:p>
        </w:tc>
        <w:tc>
          <w:tcPr>
            <w:tcW w:w="2288" w:type="dxa"/>
          </w:tcPr>
          <w:p w14:paraId="025567C3" w14:textId="49C5B070" w:rsidR="001C5377" w:rsidRDefault="0070527D" w:rsidP="001C5377">
            <w:pPr>
              <w:rPr>
                <w:lang w:val="en-US"/>
              </w:rPr>
            </w:pPr>
            <w:r>
              <w:rPr>
                <w:lang w:val="en-US"/>
              </w:rPr>
              <w:t>A decimal number used in input field.</w:t>
            </w:r>
          </w:p>
        </w:tc>
        <w:tc>
          <w:tcPr>
            <w:tcW w:w="2878" w:type="dxa"/>
          </w:tcPr>
          <w:p w14:paraId="217A475C" w14:textId="2FB5C5B2" w:rsidR="001C5377" w:rsidRDefault="0070527D" w:rsidP="001C5377">
            <w:pPr>
              <w:rPr>
                <w:lang w:val="en-US"/>
              </w:rPr>
            </w:pPr>
            <w:r>
              <w:rPr>
                <w:lang w:val="en-US"/>
              </w:rPr>
              <w:t>Error message.</w:t>
            </w:r>
          </w:p>
        </w:tc>
        <w:tc>
          <w:tcPr>
            <w:tcW w:w="1040" w:type="dxa"/>
          </w:tcPr>
          <w:p w14:paraId="6B104BA5" w14:textId="59ADCC2F" w:rsidR="001C5377" w:rsidRDefault="0070527D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1C5377" w14:paraId="5B2502EB" w14:textId="77777777" w:rsidTr="001C5377">
        <w:trPr>
          <w:trHeight w:val="306"/>
        </w:trPr>
        <w:tc>
          <w:tcPr>
            <w:tcW w:w="813" w:type="dxa"/>
          </w:tcPr>
          <w:p w14:paraId="4C28F78A" w14:textId="7C0CF790" w:rsidR="001C5377" w:rsidRDefault="001C5377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997" w:type="dxa"/>
          </w:tcPr>
          <w:p w14:paraId="5AAD4C7D" w14:textId="12271CF1" w:rsidR="001C5377" w:rsidRDefault="0070527D" w:rsidP="001C5377">
            <w:pPr>
              <w:rPr>
                <w:lang w:val="en-US"/>
              </w:rPr>
            </w:pPr>
            <w:r>
              <w:rPr>
                <w:lang w:val="en-US"/>
              </w:rPr>
              <w:t>Clear Button</w:t>
            </w:r>
          </w:p>
        </w:tc>
        <w:tc>
          <w:tcPr>
            <w:tcW w:w="2288" w:type="dxa"/>
          </w:tcPr>
          <w:p w14:paraId="455C2BB4" w14:textId="740754CB" w:rsidR="001C5377" w:rsidRDefault="0070527D" w:rsidP="001C5377">
            <w:pPr>
              <w:rPr>
                <w:lang w:val="en-US"/>
              </w:rPr>
            </w:pPr>
            <w:r>
              <w:rPr>
                <w:lang w:val="en-US"/>
              </w:rPr>
              <w:t>Salaries count is above 0.</w:t>
            </w:r>
          </w:p>
        </w:tc>
        <w:tc>
          <w:tcPr>
            <w:tcW w:w="2878" w:type="dxa"/>
          </w:tcPr>
          <w:p w14:paraId="7C057F7D" w14:textId="2B61BCEC" w:rsidR="001C5377" w:rsidRDefault="0070527D" w:rsidP="001C5377">
            <w:pPr>
              <w:rPr>
                <w:lang w:val="en-US"/>
              </w:rPr>
            </w:pPr>
            <w:r>
              <w:rPr>
                <w:lang w:val="en-US"/>
              </w:rPr>
              <w:t>Salaries reduced to 0.</w:t>
            </w:r>
          </w:p>
        </w:tc>
        <w:tc>
          <w:tcPr>
            <w:tcW w:w="1040" w:type="dxa"/>
          </w:tcPr>
          <w:p w14:paraId="79F8DC36" w14:textId="7B7F19F0" w:rsidR="001C5377" w:rsidRDefault="0070527D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70527D" w14:paraId="7890AAA7" w14:textId="77777777" w:rsidTr="001C5377">
        <w:trPr>
          <w:trHeight w:val="306"/>
        </w:trPr>
        <w:tc>
          <w:tcPr>
            <w:tcW w:w="813" w:type="dxa"/>
          </w:tcPr>
          <w:p w14:paraId="7A861AA2" w14:textId="66341036" w:rsidR="0070527D" w:rsidRDefault="0070527D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1997" w:type="dxa"/>
          </w:tcPr>
          <w:p w14:paraId="05B8A474" w14:textId="220A6BAF" w:rsidR="0070527D" w:rsidRDefault="0070527D" w:rsidP="001C5377">
            <w:pPr>
              <w:rPr>
                <w:lang w:val="en-US"/>
              </w:rPr>
            </w:pPr>
            <w:r>
              <w:rPr>
                <w:lang w:val="en-US"/>
              </w:rPr>
              <w:t>Clear Button</w:t>
            </w:r>
          </w:p>
        </w:tc>
        <w:tc>
          <w:tcPr>
            <w:tcW w:w="2288" w:type="dxa"/>
          </w:tcPr>
          <w:p w14:paraId="1789A353" w14:textId="44A1B65E" w:rsidR="0070527D" w:rsidRDefault="0070527D" w:rsidP="001C5377">
            <w:pPr>
              <w:rPr>
                <w:lang w:val="en-US"/>
              </w:rPr>
            </w:pPr>
            <w:r>
              <w:rPr>
                <w:lang w:val="en-US"/>
              </w:rPr>
              <w:t>Salaries count is 0.</w:t>
            </w:r>
          </w:p>
        </w:tc>
        <w:tc>
          <w:tcPr>
            <w:tcW w:w="2878" w:type="dxa"/>
          </w:tcPr>
          <w:p w14:paraId="164B6EF0" w14:textId="1C24A6FE" w:rsidR="0070527D" w:rsidRDefault="0070527D" w:rsidP="001C5377">
            <w:pPr>
              <w:rPr>
                <w:lang w:val="en-US"/>
              </w:rPr>
            </w:pPr>
            <w:r>
              <w:rPr>
                <w:lang w:val="en-US"/>
              </w:rPr>
              <w:t>Salaries reduced to 0.</w:t>
            </w:r>
          </w:p>
        </w:tc>
        <w:tc>
          <w:tcPr>
            <w:tcW w:w="1040" w:type="dxa"/>
          </w:tcPr>
          <w:p w14:paraId="66EBA11C" w14:textId="5612F77C" w:rsidR="0070527D" w:rsidRDefault="0070527D" w:rsidP="001C53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14:paraId="6BE6B139" w14:textId="058F8A5C" w:rsidR="007D47EB" w:rsidRDefault="007D47EB" w:rsidP="00EF165E">
      <w:pPr>
        <w:rPr>
          <w:lang w:val="en-US"/>
        </w:rPr>
      </w:pPr>
    </w:p>
    <w:p w14:paraId="6EBB9CB9" w14:textId="77777777" w:rsidR="007D47EB" w:rsidRDefault="007D47EB">
      <w:pPr>
        <w:rPr>
          <w:lang w:val="en-US"/>
        </w:rPr>
      </w:pPr>
      <w:r>
        <w:rPr>
          <w:lang w:val="en-US"/>
        </w:rPr>
        <w:br w:type="page"/>
      </w:r>
    </w:p>
    <w:p w14:paraId="2E942D03" w14:textId="43EF4A26" w:rsidR="007D177B" w:rsidRDefault="007D47EB" w:rsidP="007D47EB">
      <w:pPr>
        <w:pStyle w:val="Heading2"/>
      </w:pPr>
      <w:bookmarkStart w:id="11" w:name="_Toc34333125"/>
      <w:r>
        <w:lastRenderedPageBreak/>
        <w:t>Test Result Screenshots</w:t>
      </w:r>
      <w:bookmarkEnd w:id="11"/>
    </w:p>
    <w:tbl>
      <w:tblPr>
        <w:tblStyle w:val="TableGrid"/>
        <w:tblW w:w="9025" w:type="dxa"/>
        <w:tblLook w:val="04A0" w:firstRow="1" w:lastRow="0" w:firstColumn="1" w:lastColumn="0" w:noHBand="0" w:noVBand="1"/>
      </w:tblPr>
      <w:tblGrid>
        <w:gridCol w:w="846"/>
        <w:gridCol w:w="8179"/>
      </w:tblGrid>
      <w:tr w:rsidR="008E75E0" w:rsidRPr="003E75CC" w14:paraId="7E538285" w14:textId="77777777" w:rsidTr="008E75E0">
        <w:trPr>
          <w:trHeight w:val="373"/>
        </w:trPr>
        <w:tc>
          <w:tcPr>
            <w:tcW w:w="846" w:type="dxa"/>
            <w:shd w:val="clear" w:color="auto" w:fill="0D0D0D" w:themeFill="text1" w:themeFillTint="F2"/>
          </w:tcPr>
          <w:p w14:paraId="446B04EB" w14:textId="77777777" w:rsidR="008E75E0" w:rsidRPr="003E75CC" w:rsidRDefault="008E75E0" w:rsidP="00B67FEF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Case #</w:t>
            </w:r>
          </w:p>
        </w:tc>
        <w:tc>
          <w:tcPr>
            <w:tcW w:w="8179" w:type="dxa"/>
            <w:shd w:val="clear" w:color="auto" w:fill="0D0D0D" w:themeFill="text1" w:themeFillTint="F2"/>
          </w:tcPr>
          <w:p w14:paraId="58A873AD" w14:textId="12B3CD46" w:rsidR="008E75E0" w:rsidRPr="003E75CC" w:rsidRDefault="008E75E0" w:rsidP="00B67FEF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Screenshot</w:t>
            </w:r>
          </w:p>
        </w:tc>
      </w:tr>
      <w:tr w:rsidR="008E75E0" w14:paraId="6754E303" w14:textId="77777777" w:rsidTr="008E75E0">
        <w:trPr>
          <w:trHeight w:val="350"/>
        </w:trPr>
        <w:tc>
          <w:tcPr>
            <w:tcW w:w="846" w:type="dxa"/>
          </w:tcPr>
          <w:p w14:paraId="64C33315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179" w:type="dxa"/>
          </w:tcPr>
          <w:p w14:paraId="18FCE0E3" w14:textId="074D309E" w:rsidR="008E75E0" w:rsidRDefault="008E75E0" w:rsidP="008E75E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74ED512" wp14:editId="6650EBCD">
                  <wp:extent cx="3419475" cy="144780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5E0" w14:paraId="7E4A15EA" w14:textId="77777777" w:rsidTr="008E75E0">
        <w:trPr>
          <w:trHeight w:val="350"/>
        </w:trPr>
        <w:tc>
          <w:tcPr>
            <w:tcW w:w="846" w:type="dxa"/>
          </w:tcPr>
          <w:p w14:paraId="3E95C979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179" w:type="dxa"/>
          </w:tcPr>
          <w:p w14:paraId="3FFEB4A7" w14:textId="38A532AF" w:rsidR="008E75E0" w:rsidRDefault="001C5377" w:rsidP="008E75E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9632ED" wp14:editId="012C6F4A">
                  <wp:extent cx="1762125" cy="151447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5E0" w14:paraId="2F3EE484" w14:textId="77777777" w:rsidTr="008E75E0">
        <w:trPr>
          <w:trHeight w:val="373"/>
        </w:trPr>
        <w:tc>
          <w:tcPr>
            <w:tcW w:w="846" w:type="dxa"/>
          </w:tcPr>
          <w:p w14:paraId="7B37AE3C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179" w:type="dxa"/>
          </w:tcPr>
          <w:p w14:paraId="62DD2AE2" w14:textId="0D2E1D6D" w:rsidR="008E75E0" w:rsidRDefault="001C5377" w:rsidP="008E75E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D2B90BA" wp14:editId="4B5BF6E7">
                  <wp:extent cx="1704975" cy="15144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5E0" w14:paraId="6B0464E2" w14:textId="77777777" w:rsidTr="008E75E0">
        <w:trPr>
          <w:trHeight w:val="350"/>
        </w:trPr>
        <w:tc>
          <w:tcPr>
            <w:tcW w:w="846" w:type="dxa"/>
          </w:tcPr>
          <w:p w14:paraId="1AD16C21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179" w:type="dxa"/>
          </w:tcPr>
          <w:p w14:paraId="503A8C5D" w14:textId="4E49EC01" w:rsidR="008E75E0" w:rsidRDefault="001C5377" w:rsidP="008E75E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EFB5FD" wp14:editId="7B25534B">
                  <wp:extent cx="1819275" cy="151447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5E0" w14:paraId="6530C914" w14:textId="77777777" w:rsidTr="008E75E0">
        <w:trPr>
          <w:trHeight w:val="350"/>
        </w:trPr>
        <w:tc>
          <w:tcPr>
            <w:tcW w:w="846" w:type="dxa"/>
          </w:tcPr>
          <w:p w14:paraId="229F2CC3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179" w:type="dxa"/>
          </w:tcPr>
          <w:p w14:paraId="3AD0E614" w14:textId="7003BAF7" w:rsidR="008E75E0" w:rsidRDefault="001C5377" w:rsidP="008E75E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287DA8" wp14:editId="5E696D79">
                  <wp:extent cx="1704975" cy="15144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5E0" w14:paraId="13B65B32" w14:textId="77777777" w:rsidTr="008E75E0">
        <w:trPr>
          <w:trHeight w:val="350"/>
        </w:trPr>
        <w:tc>
          <w:tcPr>
            <w:tcW w:w="846" w:type="dxa"/>
          </w:tcPr>
          <w:p w14:paraId="1B9EF795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8179" w:type="dxa"/>
          </w:tcPr>
          <w:p w14:paraId="3C8CD783" w14:textId="1A0FBA1C" w:rsidR="008E75E0" w:rsidRDefault="001C5377" w:rsidP="008E75E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863716D" wp14:editId="4A0357B6">
                  <wp:extent cx="1819275" cy="15144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75E0" w14:paraId="57858153" w14:textId="77777777" w:rsidTr="008E75E0">
        <w:trPr>
          <w:trHeight w:val="350"/>
        </w:trPr>
        <w:tc>
          <w:tcPr>
            <w:tcW w:w="846" w:type="dxa"/>
          </w:tcPr>
          <w:p w14:paraId="55D555B2" w14:textId="77777777" w:rsidR="008E75E0" w:rsidRDefault="008E75E0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179" w:type="dxa"/>
          </w:tcPr>
          <w:p w14:paraId="744560E8" w14:textId="44E79FEF" w:rsidR="008E75E0" w:rsidRDefault="001C5377" w:rsidP="008E75E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EF64D3" wp14:editId="6EFBB3B0">
                  <wp:extent cx="2181225" cy="151447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77" w14:paraId="224B87B3" w14:textId="77777777" w:rsidTr="008E75E0">
        <w:trPr>
          <w:trHeight w:val="350"/>
        </w:trPr>
        <w:tc>
          <w:tcPr>
            <w:tcW w:w="846" w:type="dxa"/>
          </w:tcPr>
          <w:p w14:paraId="4A2CCA0C" w14:textId="4DF7AE56" w:rsidR="001C5377" w:rsidRDefault="001C5377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179" w:type="dxa"/>
          </w:tcPr>
          <w:p w14:paraId="3350153D" w14:textId="6ACA195A" w:rsidR="001C5377" w:rsidRDefault="001C5377" w:rsidP="001C537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9468B5" wp14:editId="162E4C5C">
                  <wp:extent cx="2495550" cy="2700424"/>
                  <wp:effectExtent l="0" t="0" r="0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487" cy="2721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63119E" wp14:editId="69AA8912">
                  <wp:extent cx="2498109" cy="2703195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583" cy="274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77" w14:paraId="43E6E01A" w14:textId="77777777" w:rsidTr="008E75E0">
        <w:trPr>
          <w:trHeight w:val="350"/>
        </w:trPr>
        <w:tc>
          <w:tcPr>
            <w:tcW w:w="846" w:type="dxa"/>
          </w:tcPr>
          <w:p w14:paraId="2129E78B" w14:textId="31E7E54C" w:rsidR="001C5377" w:rsidRDefault="001C5377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9</w:t>
            </w:r>
          </w:p>
        </w:tc>
        <w:tc>
          <w:tcPr>
            <w:tcW w:w="8179" w:type="dxa"/>
          </w:tcPr>
          <w:p w14:paraId="5FA479F0" w14:textId="2430DB96" w:rsidR="001C5377" w:rsidRDefault="001C5377" w:rsidP="001C537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20642CA" wp14:editId="4EDC7D38">
                  <wp:extent cx="3055271" cy="3306096"/>
                  <wp:effectExtent l="0" t="0" r="0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661" cy="3318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05A75D" wp14:editId="1CFF4E16">
                  <wp:extent cx="2943225" cy="134279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622" cy="134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77" w14:paraId="7E3360FF" w14:textId="77777777" w:rsidTr="008E75E0">
        <w:trPr>
          <w:trHeight w:val="350"/>
        </w:trPr>
        <w:tc>
          <w:tcPr>
            <w:tcW w:w="846" w:type="dxa"/>
          </w:tcPr>
          <w:p w14:paraId="7BE6984C" w14:textId="4677CD7B" w:rsidR="001C5377" w:rsidRDefault="001C5377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10</w:t>
            </w:r>
          </w:p>
        </w:tc>
        <w:tc>
          <w:tcPr>
            <w:tcW w:w="8179" w:type="dxa"/>
          </w:tcPr>
          <w:p w14:paraId="586D8FD2" w14:textId="33F067A7" w:rsidR="001C5377" w:rsidRDefault="001C5377" w:rsidP="008E75E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6DFF64" wp14:editId="5686D90B">
                  <wp:extent cx="3667125" cy="3968182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512" cy="3993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6811D58" wp14:editId="324FA16C">
                  <wp:extent cx="3590925" cy="1638300"/>
                  <wp:effectExtent l="0" t="0" r="952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77" w14:paraId="72370A27" w14:textId="77777777" w:rsidTr="008E75E0">
        <w:trPr>
          <w:trHeight w:val="350"/>
        </w:trPr>
        <w:tc>
          <w:tcPr>
            <w:tcW w:w="846" w:type="dxa"/>
          </w:tcPr>
          <w:p w14:paraId="2C4CA86B" w14:textId="530469F2" w:rsidR="001C5377" w:rsidRDefault="001C5377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11</w:t>
            </w:r>
          </w:p>
        </w:tc>
        <w:tc>
          <w:tcPr>
            <w:tcW w:w="8179" w:type="dxa"/>
          </w:tcPr>
          <w:p w14:paraId="13E5CEB1" w14:textId="5A6EAEC5" w:rsidR="001C5377" w:rsidRDefault="0070527D" w:rsidP="008E75E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B223E" wp14:editId="12E6A04B">
                  <wp:extent cx="3781425" cy="409186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1319" cy="411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843CB7" wp14:editId="381A0CED">
                  <wp:extent cx="3590925" cy="163830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5377" w14:paraId="17846A88" w14:textId="77777777" w:rsidTr="008E75E0">
        <w:trPr>
          <w:trHeight w:val="350"/>
        </w:trPr>
        <w:tc>
          <w:tcPr>
            <w:tcW w:w="846" w:type="dxa"/>
          </w:tcPr>
          <w:p w14:paraId="73406326" w14:textId="0FFC98C0" w:rsidR="001C5377" w:rsidRDefault="001C5377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8179" w:type="dxa"/>
          </w:tcPr>
          <w:p w14:paraId="08289262" w14:textId="4624EB02" w:rsidR="001C5377" w:rsidRDefault="0070527D" w:rsidP="0070527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EA1539" wp14:editId="55CEE3BD">
                  <wp:extent cx="2482828" cy="268665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133" cy="271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14CF0B7" wp14:editId="24B65C7B">
                  <wp:extent cx="2524125" cy="2731346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387" cy="275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7D" w14:paraId="182E9B1F" w14:textId="77777777" w:rsidTr="008E75E0">
        <w:trPr>
          <w:trHeight w:val="350"/>
        </w:trPr>
        <w:tc>
          <w:tcPr>
            <w:tcW w:w="846" w:type="dxa"/>
          </w:tcPr>
          <w:p w14:paraId="39440EB7" w14:textId="0F5E9163" w:rsidR="0070527D" w:rsidRDefault="0070527D" w:rsidP="00B67FE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13</w:t>
            </w:r>
          </w:p>
        </w:tc>
        <w:tc>
          <w:tcPr>
            <w:tcW w:w="8179" w:type="dxa"/>
          </w:tcPr>
          <w:p w14:paraId="02F550EF" w14:textId="0AA2E156" w:rsidR="0070527D" w:rsidRDefault="0070527D" w:rsidP="008E75E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94444A" wp14:editId="4B0CB2CF">
                  <wp:extent cx="2524125" cy="2731346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387" cy="275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5AB621B" wp14:editId="3ADF72B0">
                  <wp:extent cx="2524125" cy="2731346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387" cy="275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3EE884" w14:textId="77777777" w:rsidR="008E75E0" w:rsidRDefault="008E75E0" w:rsidP="00EF165E">
      <w:pPr>
        <w:rPr>
          <w:lang w:val="en-US"/>
        </w:rPr>
      </w:pPr>
    </w:p>
    <w:p w14:paraId="38112839" w14:textId="77777777" w:rsidR="007D177B" w:rsidRDefault="007D177B" w:rsidP="00EF165E">
      <w:pPr>
        <w:rPr>
          <w:lang w:val="en-US"/>
        </w:rPr>
      </w:pPr>
    </w:p>
    <w:p w14:paraId="25E2327E" w14:textId="3A473FAF" w:rsidR="00E61FC9" w:rsidRDefault="00E61FC9">
      <w:pPr>
        <w:rPr>
          <w:lang w:val="en-US"/>
        </w:rPr>
      </w:pPr>
      <w:r>
        <w:rPr>
          <w:lang w:val="en-US"/>
        </w:rPr>
        <w:br w:type="page"/>
      </w:r>
    </w:p>
    <w:p w14:paraId="713825E5" w14:textId="203EAB09" w:rsidR="00121F99" w:rsidRDefault="00121F99" w:rsidP="00121F99">
      <w:pPr>
        <w:pStyle w:val="Heading1"/>
        <w:spacing w:before="0"/>
      </w:pPr>
      <w:bookmarkStart w:id="12" w:name="_Toc33290365"/>
      <w:bookmarkStart w:id="13" w:name="_Toc34333126"/>
      <w:r>
        <w:lastRenderedPageBreak/>
        <w:t>Informational Repositories</w:t>
      </w:r>
      <w:bookmarkEnd w:id="12"/>
      <w:bookmarkEnd w:id="13"/>
    </w:p>
    <w:p w14:paraId="1212A3AD" w14:textId="77777777" w:rsidR="00121F99" w:rsidRDefault="00121F99" w:rsidP="00121F99">
      <w:pPr>
        <w:pStyle w:val="Heading2"/>
      </w:pPr>
      <w:bookmarkStart w:id="14" w:name="_Toc33290366"/>
      <w:bookmarkStart w:id="15" w:name="_Toc34333127"/>
      <w:proofErr w:type="spellStart"/>
      <w:r>
        <w:t>BlackBoard</w:t>
      </w:r>
      <w:bookmarkEnd w:id="14"/>
      <w:bookmarkEnd w:id="15"/>
      <w:proofErr w:type="spellEnd"/>
    </w:p>
    <w:p w14:paraId="701DE376" w14:textId="77777777" w:rsidR="00121F99" w:rsidRDefault="00121F99" w:rsidP="00121F99">
      <w:pPr>
        <w:rPr>
          <w:lang w:val="en-US"/>
        </w:rPr>
      </w:pPr>
      <w:r>
        <w:rPr>
          <w:lang w:val="en-US"/>
        </w:rPr>
        <w:t xml:space="preserve">The assessment specifications and requirements have been supplied through </w:t>
      </w:r>
      <w:proofErr w:type="spellStart"/>
      <w:r>
        <w:rPr>
          <w:lang w:val="en-US"/>
        </w:rPr>
        <w:t>BlackBoard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BlackBoard</w:t>
      </w:r>
      <w:proofErr w:type="spellEnd"/>
      <w:r>
        <w:rPr>
          <w:lang w:val="en-US"/>
        </w:rPr>
        <w:t xml:space="preserve"> also provides the learning content used for this assessment task and will provide the methods for deployment (handing in the assessment).</w:t>
      </w:r>
    </w:p>
    <w:p w14:paraId="45AC07E0" w14:textId="77777777" w:rsidR="00121F99" w:rsidRDefault="00121F99" w:rsidP="00121F99">
      <w:pPr>
        <w:rPr>
          <w:lang w:val="en-US"/>
        </w:rPr>
      </w:pPr>
    </w:p>
    <w:p w14:paraId="73B6E654" w14:textId="77777777" w:rsidR="00121F99" w:rsidRDefault="00121F99" w:rsidP="00121F99">
      <w:pPr>
        <w:pStyle w:val="Heading2"/>
      </w:pPr>
      <w:bookmarkStart w:id="16" w:name="_Toc33290367"/>
      <w:bookmarkStart w:id="17" w:name="_Toc34333128"/>
      <w:r>
        <w:t>GitHub</w:t>
      </w:r>
      <w:bookmarkEnd w:id="16"/>
      <w:bookmarkEnd w:id="17"/>
    </w:p>
    <w:p w14:paraId="6E68BB5A" w14:textId="496D8703" w:rsidR="00F939FD" w:rsidRDefault="00121F99" w:rsidP="00121F99">
      <w:pPr>
        <w:rPr>
          <w:lang w:val="en-US"/>
        </w:rPr>
      </w:pPr>
      <w:r>
        <w:rPr>
          <w:lang w:val="en-US"/>
        </w:rPr>
        <w:t>GitHub will be used as version control software for the project. Regular and systematic commits to either the master or branches of the code will provide a safety net for unexpected errors on the working application.</w:t>
      </w:r>
      <w:r w:rsidR="00F939FD">
        <w:rPr>
          <w:lang w:val="en-US"/>
        </w:rPr>
        <w:t xml:space="preserve"> </w:t>
      </w:r>
    </w:p>
    <w:p w14:paraId="09BCBF0A" w14:textId="58C1CCE3" w:rsidR="00F939FD" w:rsidRDefault="00F939FD" w:rsidP="00121F99">
      <w:pPr>
        <w:rPr>
          <w:lang w:val="en-US"/>
        </w:rPr>
        <w:sectPr w:rsidR="00F939FD" w:rsidSect="002C674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t xml:space="preserve">Public Link: </w:t>
      </w:r>
    </w:p>
    <w:p w14:paraId="4AAF0912" w14:textId="4C0987E7" w:rsidR="00121F99" w:rsidRDefault="00AC4550" w:rsidP="00AC4550">
      <w:pPr>
        <w:pStyle w:val="Heading1"/>
      </w:pPr>
      <w:bookmarkStart w:id="18" w:name="_Toc34333129"/>
      <w:r>
        <w:lastRenderedPageBreak/>
        <w:t>Performance Screenshots</w:t>
      </w:r>
      <w:bookmarkEnd w:id="18"/>
    </w:p>
    <w:p w14:paraId="24AF877B" w14:textId="77777777" w:rsidR="00AC4550" w:rsidRPr="00AC4550" w:rsidRDefault="00AC4550" w:rsidP="00AC4550">
      <w:pPr>
        <w:rPr>
          <w:lang w:val="en-US"/>
        </w:rPr>
      </w:pPr>
    </w:p>
    <w:p w14:paraId="0D47E296" w14:textId="77777777" w:rsidR="00AC4550" w:rsidRDefault="00AC4550" w:rsidP="00AC4550">
      <w:pPr>
        <w:keepNext/>
        <w:jc w:val="center"/>
      </w:pPr>
      <w:r>
        <w:rPr>
          <w:noProof/>
        </w:rPr>
        <w:drawing>
          <wp:inline distT="0" distB="0" distL="0" distR="0" wp14:anchorId="2B4A2D3B" wp14:editId="69472A1B">
            <wp:extent cx="4619625" cy="499887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1531" cy="50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089" w14:textId="2537D9BD" w:rsidR="00AC4550" w:rsidRDefault="00AC4550" w:rsidP="00AC4550">
      <w:pPr>
        <w:pStyle w:val="Caption"/>
      </w:pPr>
      <w:r>
        <w:t xml:space="preserve">Figure </w:t>
      </w:r>
      <w:r w:rsidR="00C22FFC">
        <w:fldChar w:fldCharType="begin"/>
      </w:r>
      <w:r w:rsidR="00C22FFC">
        <w:instrText xml:space="preserve"> SEQ Figure \* ARABIC </w:instrText>
      </w:r>
      <w:r w:rsidR="00C22FFC">
        <w:fldChar w:fldCharType="separate"/>
      </w:r>
      <w:r>
        <w:rPr>
          <w:noProof/>
        </w:rPr>
        <w:t>5</w:t>
      </w:r>
      <w:r w:rsidR="00C22FFC">
        <w:rPr>
          <w:noProof/>
        </w:rPr>
        <w:fldChar w:fldCharType="end"/>
      </w:r>
      <w:r>
        <w:t>. After initialisation.</w:t>
      </w:r>
    </w:p>
    <w:p w14:paraId="1CB68CC5" w14:textId="77777777" w:rsidR="00AC4550" w:rsidRDefault="00AC4550" w:rsidP="00AC455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85881F" wp14:editId="6C9DA0A8">
            <wp:extent cx="4060822" cy="439420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73360" cy="440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804F" w14:textId="6EBAFFCC" w:rsidR="00AC4550" w:rsidRDefault="00AC4550" w:rsidP="00AC4550">
      <w:pPr>
        <w:pStyle w:val="Caption"/>
      </w:pPr>
      <w:r>
        <w:t xml:space="preserve">Figure </w:t>
      </w:r>
      <w:r w:rsidR="00C22FFC">
        <w:fldChar w:fldCharType="begin"/>
      </w:r>
      <w:r w:rsidR="00C22FFC">
        <w:instrText xml:space="preserve"> SEQ Figure \* ARABIC </w:instrText>
      </w:r>
      <w:r w:rsidR="00C22FFC">
        <w:fldChar w:fldCharType="separate"/>
      </w:r>
      <w:r>
        <w:rPr>
          <w:noProof/>
        </w:rPr>
        <w:t>6</w:t>
      </w:r>
      <w:r w:rsidR="00C22FFC">
        <w:rPr>
          <w:noProof/>
        </w:rPr>
        <w:fldChar w:fldCharType="end"/>
      </w:r>
      <w:r>
        <w:t>. During a Bubble sort of 30,000 salaries.</w:t>
      </w:r>
    </w:p>
    <w:p w14:paraId="42D05698" w14:textId="77777777" w:rsidR="00AC4550" w:rsidRPr="00AC4550" w:rsidRDefault="00AC4550" w:rsidP="00AC4550"/>
    <w:p w14:paraId="3296A596" w14:textId="77777777" w:rsidR="00AC4550" w:rsidRDefault="00AC4550" w:rsidP="00AC4550">
      <w:pPr>
        <w:keepNext/>
        <w:jc w:val="center"/>
      </w:pPr>
      <w:r>
        <w:rPr>
          <w:noProof/>
        </w:rPr>
        <w:drawing>
          <wp:inline distT="0" distB="0" distL="0" distR="0" wp14:anchorId="6A8B108A" wp14:editId="74067F88">
            <wp:extent cx="1876425" cy="15144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631B" w14:textId="4458A174" w:rsidR="00AC4550" w:rsidRPr="00AC4550" w:rsidRDefault="00AC4550" w:rsidP="00AC4550">
      <w:pPr>
        <w:pStyle w:val="Caption"/>
        <w:rPr>
          <w:lang w:val="en-US"/>
        </w:rPr>
      </w:pPr>
      <w:r>
        <w:t xml:space="preserve">Figure </w:t>
      </w:r>
      <w:r w:rsidR="00C22FFC">
        <w:fldChar w:fldCharType="begin"/>
      </w:r>
      <w:r w:rsidR="00C22FFC">
        <w:instrText xml:space="preserve"> SEQ Figure \* ARABIC </w:instrText>
      </w:r>
      <w:r w:rsidR="00C22FFC">
        <w:fldChar w:fldCharType="separate"/>
      </w:r>
      <w:r>
        <w:rPr>
          <w:noProof/>
        </w:rPr>
        <w:t>7</w:t>
      </w:r>
      <w:r w:rsidR="00C22FFC">
        <w:rPr>
          <w:noProof/>
        </w:rPr>
        <w:fldChar w:fldCharType="end"/>
      </w:r>
      <w:r>
        <w:t>. Dialog shown on completion of the sorting.</w:t>
      </w:r>
    </w:p>
    <w:p w14:paraId="5A62DFB5" w14:textId="3CD9822A" w:rsidR="00121F99" w:rsidRDefault="00121F99">
      <w:pPr>
        <w:rPr>
          <w:lang w:val="en-US"/>
        </w:rPr>
      </w:pPr>
      <w:r>
        <w:rPr>
          <w:lang w:val="en-US"/>
        </w:rPr>
        <w:br w:type="page"/>
      </w:r>
    </w:p>
    <w:bookmarkStart w:id="19" w:name="_Toc34333130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color w:val="969696" w:themeColor="accent3"/>
          <w:sz w:val="22"/>
          <w:szCs w:val="22"/>
          <w:lang w:val="en-AU"/>
          <w14:textOutline w14:w="0" w14:cap="rnd" w14:cmpd="sng" w14:algn="ctr">
            <w14:noFill/>
            <w14:prstDash w14:val="solid"/>
            <w14:bevel/>
          </w14:textOutline>
        </w:rPr>
        <w:id w:val="-1037046488"/>
        <w:docPartObj>
          <w:docPartGallery w:val="Bibliographies"/>
          <w:docPartUnique/>
        </w:docPartObj>
      </w:sdtPr>
      <w:sdtEndPr>
        <w:rPr>
          <w:rFonts w:ascii="Verdana" w:hAnsi="Verdana"/>
        </w:rPr>
      </w:sdtEndPr>
      <w:sdtContent>
        <w:p w14:paraId="0F047256" w14:textId="77777777" w:rsidR="00E65916" w:rsidRPr="00C44023" w:rsidRDefault="00E65916" w:rsidP="004424AC">
          <w:pPr>
            <w:pStyle w:val="Heading1"/>
          </w:pPr>
          <w:r w:rsidRPr="00C44023">
            <w:t>References</w:t>
          </w:r>
          <w:bookmarkEnd w:id="19"/>
        </w:p>
        <w:sdt>
          <w:sdtPr>
            <w:rPr>
              <w:color w:val="D9D9D9" w:themeColor="background1" w:themeShade="D9"/>
            </w:rPr>
            <w:id w:val="-573587230"/>
            <w:bibliography/>
          </w:sdtPr>
          <w:sdtEndPr/>
          <w:sdtContent>
            <w:p w14:paraId="14A580BE" w14:textId="77777777" w:rsidR="0059349E" w:rsidRDefault="00E65916" w:rsidP="0059349E">
              <w:pPr>
                <w:pStyle w:val="Bibliography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 w:rsidRPr="00C44023">
                <w:rPr>
                  <w:color w:val="D9D9D9" w:themeColor="background1" w:themeShade="D9"/>
                </w:rPr>
                <w:fldChar w:fldCharType="begin"/>
              </w:r>
              <w:r w:rsidRPr="00C44023">
                <w:rPr>
                  <w:color w:val="D9D9D9" w:themeColor="background1" w:themeShade="D9"/>
                </w:rPr>
                <w:instrText xml:space="preserve"> BIBLIOGRAPHY </w:instrText>
              </w:r>
              <w:r w:rsidRPr="00C44023">
                <w:rPr>
                  <w:color w:val="D9D9D9" w:themeColor="background1" w:themeShade="D9"/>
                </w:rPr>
                <w:fldChar w:fldCharType="separate"/>
              </w:r>
              <w:r w:rsidR="0059349E">
                <w:rPr>
                  <w:noProof/>
                  <w:lang w:val="en-US"/>
                </w:rPr>
                <w:t xml:space="preserve">Boyini, K. (2018, July 24). </w:t>
              </w:r>
              <w:r w:rsidR="0059349E">
                <w:rPr>
                  <w:i/>
                  <w:iCs/>
                  <w:noProof/>
                  <w:lang w:val="en-US"/>
                </w:rPr>
                <w:t>Bubble Sort program in C#</w:t>
              </w:r>
              <w:r w:rsidR="0059349E">
                <w:rPr>
                  <w:noProof/>
                  <w:lang w:val="en-US"/>
                </w:rPr>
                <w:t>. Retrieved from tutorialspoint: https://www.tutorialspoint.com/Bubble-Sort-program-in-Chash</w:t>
              </w:r>
            </w:p>
            <w:p w14:paraId="2C48BF28" w14:textId="77777777" w:rsidR="0059349E" w:rsidRDefault="0059349E" w:rsidP="0059349E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John, G. (2018, Novemeber 23). </w:t>
              </w:r>
              <w:r>
                <w:rPr>
                  <w:i/>
                  <w:iCs/>
                  <w:noProof/>
                  <w:lang w:val="en-US"/>
                </w:rPr>
                <w:t>Shell Sort program in C#</w:t>
              </w:r>
              <w:r>
                <w:rPr>
                  <w:noProof/>
                  <w:lang w:val="en-US"/>
                </w:rPr>
                <w:t>. Retrieved from tutorialspoint: https://www.tutorialspoint.com/shell-sort-program-in-chash</w:t>
              </w:r>
            </w:p>
            <w:p w14:paraId="7DDA3BF7" w14:textId="77777777" w:rsidR="0059349E" w:rsidRDefault="0059349E" w:rsidP="0059349E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Reddy, A. (2018, November 23). </w:t>
              </w:r>
              <w:r>
                <w:rPr>
                  <w:i/>
                  <w:iCs/>
                  <w:noProof/>
                  <w:lang w:val="en-US"/>
                </w:rPr>
                <w:t>Heap Sort in C#</w:t>
              </w:r>
              <w:r>
                <w:rPr>
                  <w:noProof/>
                  <w:lang w:val="en-US"/>
                </w:rPr>
                <w:t>. Retrieved from tutorialspoint: https://www.tutorialspoint.com/heap-sort-in-chash</w:t>
              </w:r>
            </w:p>
            <w:p w14:paraId="383B7C26" w14:textId="77777777" w:rsidR="0059349E" w:rsidRDefault="0059349E" w:rsidP="0059349E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Shanker, A. (2019, April 6). </w:t>
              </w:r>
              <w:r>
                <w:rPr>
                  <w:i/>
                  <w:iCs/>
                  <w:noProof/>
                  <w:lang w:val="en-US"/>
                </w:rPr>
                <w:t>Merge Sort Algorithm in C#</w:t>
              </w:r>
              <w:r>
                <w:rPr>
                  <w:noProof/>
                  <w:lang w:val="en-US"/>
                </w:rPr>
                <w:t>. Retrieved from C# Corner: https://www.c-sharpcorner.com/blogs/merge-sorting-algorithm-in-c-sharp1</w:t>
              </w:r>
            </w:p>
            <w:p w14:paraId="5D169CBD" w14:textId="77777777" w:rsidR="0059349E" w:rsidRDefault="0059349E" w:rsidP="0059349E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Sharma, A. (2017, August 31). </w:t>
              </w:r>
              <w:r>
                <w:rPr>
                  <w:i/>
                  <w:iCs/>
                  <w:noProof/>
                  <w:lang w:val="en-US"/>
                </w:rPr>
                <w:t>Quick Sort Algorithm In C#</w:t>
              </w:r>
              <w:r>
                <w:rPr>
                  <w:noProof/>
                  <w:lang w:val="en-US"/>
                </w:rPr>
                <w:t>. Retrieved from C# Corner: https://www.c-sharpcorner.com/blogs/quick-sort-algorithm-in-c-sharp</w:t>
              </w:r>
            </w:p>
            <w:p w14:paraId="4787DDD2" w14:textId="77777777" w:rsidR="0059349E" w:rsidRDefault="0059349E" w:rsidP="0059349E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w3resource. (2020, February 26). </w:t>
              </w:r>
              <w:r>
                <w:rPr>
                  <w:i/>
                  <w:iCs/>
                  <w:noProof/>
                  <w:lang w:val="en-US"/>
                </w:rPr>
                <w:t>C# Sharp Searching and Sorting Algorithm Exercises: Merge sort</w:t>
              </w:r>
              <w:r>
                <w:rPr>
                  <w:noProof/>
                  <w:lang w:val="en-US"/>
                </w:rPr>
                <w:t>. Retrieved from w3resource: https://www.w3resource.com/csharp-exercises/searching-and-sorting-algorithm/searching-and-sorting-algorithm-exercise-7.php</w:t>
              </w:r>
            </w:p>
            <w:p w14:paraId="38A318FF" w14:textId="3B5F6B75" w:rsidR="00E65916" w:rsidRPr="00C44023" w:rsidRDefault="00E65916" w:rsidP="0059349E">
              <w:pPr>
                <w:rPr>
                  <w:color w:val="D9D9D9" w:themeColor="background1" w:themeShade="D9"/>
                </w:rPr>
              </w:pPr>
              <w:r w:rsidRPr="00C44023">
                <w:rPr>
                  <w:b/>
                  <w:bCs/>
                  <w:noProof/>
                  <w:color w:val="D9D9D9" w:themeColor="background1" w:themeShade="D9"/>
                </w:rPr>
                <w:fldChar w:fldCharType="end"/>
              </w:r>
            </w:p>
          </w:sdtContent>
        </w:sdt>
      </w:sdtContent>
    </w:sdt>
    <w:sectPr w:rsidR="00E65916" w:rsidRPr="00C44023" w:rsidSect="002C674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B44EA3" w14:textId="77777777" w:rsidR="006D5608" w:rsidRDefault="006D5608" w:rsidP="002C6742">
      <w:pPr>
        <w:spacing w:after="0" w:line="240" w:lineRule="auto"/>
      </w:pPr>
      <w:r>
        <w:separator/>
      </w:r>
    </w:p>
  </w:endnote>
  <w:endnote w:type="continuationSeparator" w:id="0">
    <w:p w14:paraId="6369E471" w14:textId="77777777" w:rsidR="006D5608" w:rsidRDefault="006D5608" w:rsidP="002C6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78276316"/>
      <w:docPartObj>
        <w:docPartGallery w:val="Page Numbers (Bottom of Page)"/>
        <w:docPartUnique/>
      </w:docPartObj>
    </w:sdtPr>
    <w:sdtEndPr/>
    <w:sdtContent>
      <w:p w14:paraId="2737215C" w14:textId="3FE83569" w:rsidR="00B328FF" w:rsidRDefault="00B328FF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00BE0A9E" wp14:editId="3C133EF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1" name="Group 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4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A9EEDF" w14:textId="77777777" w:rsidR="00B328FF" w:rsidRDefault="00B328FF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3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4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0BE0A9E" id="Group 41" o:spid="_x0000_s1027" style="position:absolute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  <v:textbox inset="0,0,0,0">
                      <w:txbxContent>
                        <w:p w14:paraId="15A9EEDF" w14:textId="77777777" w:rsidR="00B328FF" w:rsidRDefault="00B328FF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  <w:r>
          <w:tab/>
          <w:t>Programming III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22991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7E0B12" w14:textId="77777777" w:rsidR="00E65916" w:rsidRDefault="00C22FFC">
        <w:pPr>
          <w:pStyle w:val="Footer"/>
          <w:jc w:val="center"/>
        </w:pPr>
      </w:p>
    </w:sdtContent>
  </w:sdt>
  <w:p w14:paraId="277B8A08" w14:textId="77777777" w:rsidR="00E65916" w:rsidRDefault="00E6591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D4857D" w14:textId="210B5077" w:rsidR="00E65916" w:rsidRDefault="00C22FFC">
    <w:pPr>
      <w:pStyle w:val="Footer"/>
    </w:pPr>
    <w:sdt>
      <w:sdtPr>
        <w:id w:val="-366765464"/>
        <w:docPartObj>
          <w:docPartGallery w:val="Page Numbers (Bottom of Page)"/>
          <w:docPartUnique/>
        </w:docPartObj>
      </w:sdtPr>
      <w:sdtEndPr/>
      <w:sdtContent>
        <w:r w:rsidR="0076668E"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C2B00C2" wp14:editId="38C8CAF9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0" name="Group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AACA42" w14:textId="58E53DFF" w:rsidR="0076668E" w:rsidRDefault="0076668E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 w:rsidR="00842DFD" w:rsidRPr="00842DFD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i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C2B00C2" id="Group 10" o:spid="_x0000_s10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  <v:textbox inset="0,0,0,0">
                      <w:txbxContent>
                        <w:p w14:paraId="62AACA42" w14:textId="58E53DFF" w:rsidR="0076668E" w:rsidRDefault="0076668E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="00842DFD" w:rsidRPr="00842DFD">
                            <w:rPr>
                              <w:noProof/>
                              <w:color w:val="8C8C8C" w:themeColor="background1" w:themeShade="8C"/>
                            </w:rPr>
                            <w:t>i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klTwQAAANsAAAAPAAAAZHJzL2Rvd25yZXYueG1sRE9Li8Iw&#10;EL4L+x/CLOxF1tQV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PfmSVPBAAAA2wAAAA8AAAAA&#10;AAAAAAAAAAAABwIAAGRycy9kb3ducmV2LnhtbFBLBQYAAAAAAwADALcAAAD1AgAAAAA=&#10;" strokecolor="#a5a5a5"/>
                    <v:shape id="AutoShape 28" o:spid="_x0000_s103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  <w:r w:rsidR="00586DE6">
      <w:tab/>
      <w:t>Programming III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4271879"/>
      <w:docPartObj>
        <w:docPartGallery w:val="Page Numbers (Bottom of Page)"/>
        <w:docPartUnique/>
      </w:docPartObj>
    </w:sdtPr>
    <w:sdtEndPr/>
    <w:sdtContent>
      <w:p w14:paraId="297B62D3" w14:textId="0B94CEE7" w:rsidR="0076668E" w:rsidRDefault="0076668E">
        <w:pPr>
          <w:pStyle w:val="Footer"/>
        </w:pPr>
        <w:r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0A1F8AA7" wp14:editId="7716D42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1E33E8" w14:textId="62F28BDB" w:rsidR="0076668E" w:rsidRDefault="0076668E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 w:rsidR="00842DFD" w:rsidRPr="00842DFD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7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A1F8AA7" id="Group 15" o:spid="_x0000_s1037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  <v:textbox inset="0,0,0,0">
                      <w:txbxContent>
                        <w:p w14:paraId="1C1E33E8" w14:textId="62F28BDB" w:rsidR="0076668E" w:rsidRDefault="0076668E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="00842DFD" w:rsidRPr="00842DFD">
                            <w:rPr>
                              <w:noProof/>
                              <w:color w:val="8C8C8C" w:themeColor="background1" w:themeShade="8C"/>
                            </w:rPr>
                            <w:t>1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" strokecolor="#a5a5a5"/>
                    <v:shape id="AutoShape 28" o:spid="_x0000_s104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  <w:r w:rsidR="00E6238A">
          <w:tab/>
        </w:r>
        <w:r w:rsidR="00586DE6">
          <w:t>Programming III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42807A" w14:textId="77777777" w:rsidR="006D5608" w:rsidRDefault="006D5608" w:rsidP="002C6742">
      <w:pPr>
        <w:spacing w:after="0" w:line="240" w:lineRule="auto"/>
      </w:pPr>
      <w:r>
        <w:separator/>
      </w:r>
    </w:p>
  </w:footnote>
  <w:footnote w:type="continuationSeparator" w:id="0">
    <w:p w14:paraId="6A2ECC42" w14:textId="77777777" w:rsidR="006D5608" w:rsidRDefault="006D5608" w:rsidP="002C6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272701" w14:textId="601E8774" w:rsidR="00E65916" w:rsidRDefault="00586DE6" w:rsidP="00E65916">
    <w:pPr>
      <w:pStyle w:val="Header"/>
      <w:pBdr>
        <w:bottom w:val="single" w:sz="4" w:space="1" w:color="auto"/>
      </w:pBdr>
    </w:pPr>
    <w:r>
      <w:t>Ben Royans [P205225]</w:t>
    </w:r>
    <w:r>
      <w:tab/>
    </w:r>
    <w:r>
      <w:tab/>
      <w:t>AT2.3</w:t>
    </w:r>
    <w:r w:rsidR="00E65916">
      <w:tab/>
    </w:r>
    <w:r w:rsidR="00E6238A">
      <w:tab/>
    </w:r>
  </w:p>
  <w:p w14:paraId="521018D8" w14:textId="77777777" w:rsidR="00E65916" w:rsidRDefault="00E659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F32BAC"/>
    <w:multiLevelType w:val="hybridMultilevel"/>
    <w:tmpl w:val="1E5886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52222"/>
    <w:multiLevelType w:val="hybridMultilevel"/>
    <w:tmpl w:val="3AC066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23FBC"/>
    <w:multiLevelType w:val="hybridMultilevel"/>
    <w:tmpl w:val="E93889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BD6276"/>
    <w:multiLevelType w:val="hybridMultilevel"/>
    <w:tmpl w:val="0D62C2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D930D6"/>
    <w:multiLevelType w:val="hybridMultilevel"/>
    <w:tmpl w:val="9A64701E"/>
    <w:lvl w:ilvl="0" w:tplc="0C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5" w15:restartNumberingAfterBreak="0">
    <w:nsid w:val="4E6D6B6D"/>
    <w:multiLevelType w:val="hybridMultilevel"/>
    <w:tmpl w:val="257C4D4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BD5187"/>
    <w:multiLevelType w:val="hybridMultilevel"/>
    <w:tmpl w:val="C010D4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A0238D"/>
    <w:multiLevelType w:val="hybridMultilevel"/>
    <w:tmpl w:val="CC9C1A80"/>
    <w:lvl w:ilvl="0" w:tplc="F0300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2"/>
  </w:num>
  <w:num w:numId="5">
    <w:abstractNumId w:val="0"/>
  </w:num>
  <w:num w:numId="6">
    <w:abstractNumId w:val="7"/>
    <w:lvlOverride w:ilvl="0">
      <w:startOverride w:val="1"/>
    </w:lvlOverride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attachedTemplate r:id="rId1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5608"/>
    <w:rsid w:val="00001B40"/>
    <w:rsid w:val="000069A1"/>
    <w:rsid w:val="00007AF3"/>
    <w:rsid w:val="00015A8F"/>
    <w:rsid w:val="000F65F8"/>
    <w:rsid w:val="00121F99"/>
    <w:rsid w:val="001326DF"/>
    <w:rsid w:val="001532F4"/>
    <w:rsid w:val="001C5377"/>
    <w:rsid w:val="001D6FBB"/>
    <w:rsid w:val="002305DF"/>
    <w:rsid w:val="002C6742"/>
    <w:rsid w:val="003122D2"/>
    <w:rsid w:val="00363552"/>
    <w:rsid w:val="0038453C"/>
    <w:rsid w:val="003C575B"/>
    <w:rsid w:val="003E2920"/>
    <w:rsid w:val="00417B9F"/>
    <w:rsid w:val="004424AC"/>
    <w:rsid w:val="004A2606"/>
    <w:rsid w:val="004C558C"/>
    <w:rsid w:val="004F0821"/>
    <w:rsid w:val="00512624"/>
    <w:rsid w:val="00586DE6"/>
    <w:rsid w:val="0059349E"/>
    <w:rsid w:val="005B7277"/>
    <w:rsid w:val="005D5090"/>
    <w:rsid w:val="005E4094"/>
    <w:rsid w:val="00601DAA"/>
    <w:rsid w:val="0062259F"/>
    <w:rsid w:val="00643833"/>
    <w:rsid w:val="006611E4"/>
    <w:rsid w:val="006D5608"/>
    <w:rsid w:val="00700B5B"/>
    <w:rsid w:val="0070527D"/>
    <w:rsid w:val="00705320"/>
    <w:rsid w:val="00755BE4"/>
    <w:rsid w:val="0076668E"/>
    <w:rsid w:val="007A23CB"/>
    <w:rsid w:val="007D177B"/>
    <w:rsid w:val="007D47EB"/>
    <w:rsid w:val="007D5C07"/>
    <w:rsid w:val="007E662A"/>
    <w:rsid w:val="008124DB"/>
    <w:rsid w:val="00842DFD"/>
    <w:rsid w:val="008A7DA7"/>
    <w:rsid w:val="008E75E0"/>
    <w:rsid w:val="008F4BA7"/>
    <w:rsid w:val="009B1F3B"/>
    <w:rsid w:val="009E04E7"/>
    <w:rsid w:val="00A27FDE"/>
    <w:rsid w:val="00A3700C"/>
    <w:rsid w:val="00A80A84"/>
    <w:rsid w:val="00A910E4"/>
    <w:rsid w:val="00A94490"/>
    <w:rsid w:val="00AC37B4"/>
    <w:rsid w:val="00AC40D1"/>
    <w:rsid w:val="00AC4550"/>
    <w:rsid w:val="00AC4EAC"/>
    <w:rsid w:val="00AD23AD"/>
    <w:rsid w:val="00AE353F"/>
    <w:rsid w:val="00B24123"/>
    <w:rsid w:val="00B328FF"/>
    <w:rsid w:val="00B50154"/>
    <w:rsid w:val="00B524CF"/>
    <w:rsid w:val="00B67400"/>
    <w:rsid w:val="00B70DB3"/>
    <w:rsid w:val="00C05FEA"/>
    <w:rsid w:val="00C22FFC"/>
    <w:rsid w:val="00C44023"/>
    <w:rsid w:val="00CA5755"/>
    <w:rsid w:val="00CE007A"/>
    <w:rsid w:val="00CE7377"/>
    <w:rsid w:val="00CF4426"/>
    <w:rsid w:val="00D04AEE"/>
    <w:rsid w:val="00D34336"/>
    <w:rsid w:val="00D7374B"/>
    <w:rsid w:val="00DB277B"/>
    <w:rsid w:val="00DB5F03"/>
    <w:rsid w:val="00DD13F0"/>
    <w:rsid w:val="00DE346B"/>
    <w:rsid w:val="00DE51C4"/>
    <w:rsid w:val="00DF3AAB"/>
    <w:rsid w:val="00DF68F3"/>
    <w:rsid w:val="00E06463"/>
    <w:rsid w:val="00E30793"/>
    <w:rsid w:val="00E576C2"/>
    <w:rsid w:val="00E61FC9"/>
    <w:rsid w:val="00E6238A"/>
    <w:rsid w:val="00E65916"/>
    <w:rsid w:val="00E77350"/>
    <w:rsid w:val="00E928C4"/>
    <w:rsid w:val="00EA4627"/>
    <w:rsid w:val="00EC5CD7"/>
    <w:rsid w:val="00EE7A16"/>
    <w:rsid w:val="00EF165E"/>
    <w:rsid w:val="00F46295"/>
    <w:rsid w:val="00F766FE"/>
    <w:rsid w:val="00F92375"/>
    <w:rsid w:val="00F939FD"/>
    <w:rsid w:val="00FC3908"/>
    <w:rsid w:val="00FF0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F4158E4"/>
  <w15:chartTrackingRefBased/>
  <w15:docId w15:val="{E39CBAFD-0AEA-4F7A-8AA3-6785649E4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5DF"/>
    <w:rPr>
      <w:rFonts w:ascii="Verdana" w:hAnsi="Verdana"/>
      <w:color w:val="969696" w:themeColor="accent3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24AC"/>
    <w:pPr>
      <w:keepNext/>
      <w:keepLines/>
      <w:shd w:val="clear" w:color="auto" w:fill="262626" w:themeFill="text1" w:themeFillTint="D9"/>
      <w:spacing w:before="240" w:after="0"/>
      <w:outlineLvl w:val="0"/>
    </w:pPr>
    <w:rPr>
      <w:rFonts w:asciiTheme="majorHAnsi" w:eastAsiaTheme="majorEastAsia" w:hAnsiTheme="majorHAnsi" w:cstheme="majorBidi"/>
      <w:b/>
      <w:bCs/>
      <w:caps/>
      <w:color w:val="D9D9D9" w:themeColor="background1" w:themeShade="D9"/>
      <w:sz w:val="32"/>
      <w:szCs w:val="32"/>
      <w:lang w:val="en-US"/>
      <w14:textOutline w14:w="9525" w14:cap="rnd" w14:cmpd="sng" w14:algn="ctr">
        <w14:gradFill>
          <w14:gsLst>
            <w14:gs w14:pos="0">
              <w14:schemeClr w14:val="accent4">
                <w14:lumMod w14:val="40000"/>
                <w14:lumOff w14:val="60000"/>
              </w14:schemeClr>
            </w14:gs>
            <w14:gs w14:pos="77000">
              <w14:srgbClr w14:val="31E6EF"/>
            </w14:gs>
            <w14:gs w14:pos="100000">
              <w14:srgbClr w14:val="3EB9D6"/>
            </w14:gs>
          </w14:gsLst>
          <w14:path w14:path="circle">
            <w14:fillToRect w14:l="50000" w14:t="130000" w14:r="50000" w14:b="-30000"/>
          </w14:path>
        </w14:gradFill>
        <w14:prstDash w14:val="solid"/>
        <w14:bevel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7EB"/>
    <w:pPr>
      <w:keepNext/>
      <w:keepLines/>
      <w:shd w:val="clear" w:color="auto" w:fill="393939" w:themeFill="accent6" w:themeFillShade="BF"/>
      <w:spacing w:before="40" w:after="0"/>
      <w:outlineLvl w:val="1"/>
    </w:pPr>
    <w:rPr>
      <w:rFonts w:eastAsiaTheme="majorEastAsia" w:cstheme="majorBidi"/>
      <w:b/>
      <w:color w:val="B7B7B7" w:themeColor="accent6" w:themeTint="66"/>
      <w:sz w:val="26"/>
      <w:szCs w:val="26"/>
      <w:lang w:val="en-US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E353F"/>
    <w:pPr>
      <w:shd w:val="clear" w:color="auto" w:fill="auto"/>
      <w:spacing w:after="240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C6742"/>
    <w:pPr>
      <w:spacing w:after="0" w:line="240" w:lineRule="auto"/>
    </w:pPr>
    <w:rPr>
      <w:color w:val="000000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4424AC"/>
    <w:rPr>
      <w:rFonts w:asciiTheme="majorHAnsi" w:eastAsiaTheme="majorEastAsia" w:hAnsiTheme="majorHAnsi" w:cstheme="majorBidi"/>
      <w:b/>
      <w:bCs/>
      <w:caps/>
      <w:color w:val="D9D9D9" w:themeColor="background1" w:themeShade="D9"/>
      <w:sz w:val="32"/>
      <w:szCs w:val="32"/>
      <w:shd w:val="clear" w:color="auto" w:fill="262626" w:themeFill="text1" w:themeFillTint="D9"/>
      <w:lang w:val="en-US"/>
      <w14:textOutline w14:w="9525" w14:cap="rnd" w14:cmpd="sng" w14:algn="ctr">
        <w14:gradFill>
          <w14:gsLst>
            <w14:gs w14:pos="0">
              <w14:schemeClr w14:val="accent4">
                <w14:lumMod w14:val="40000"/>
                <w14:lumOff w14:val="60000"/>
              </w14:schemeClr>
            </w14:gs>
            <w14:gs w14:pos="77000">
              <w14:srgbClr w14:val="31E6EF"/>
            </w14:gs>
            <w14:gs w14:pos="100000">
              <w14:srgbClr w14:val="3EB9D6"/>
            </w14:gs>
          </w14:gsLst>
          <w14:path w14:path="circle">
            <w14:fillToRect w14:l="50000" w14:t="130000" w14:r="50000" w14:b="-30000"/>
          </w14:path>
        </w14:gradFill>
        <w14:prstDash w14:val="solid"/>
        <w14:bevel/>
      </w14:textOutline>
    </w:rPr>
  </w:style>
  <w:style w:type="paragraph" w:styleId="TOCHeading">
    <w:name w:val="TOC Heading"/>
    <w:basedOn w:val="Heading1"/>
    <w:next w:val="Normal"/>
    <w:uiPriority w:val="39"/>
    <w:unhideWhenUsed/>
    <w:qFormat/>
    <w:rsid w:val="002C674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C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742"/>
  </w:style>
  <w:style w:type="paragraph" w:styleId="Footer">
    <w:name w:val="footer"/>
    <w:basedOn w:val="Normal"/>
    <w:link w:val="FooterChar"/>
    <w:uiPriority w:val="99"/>
    <w:unhideWhenUsed/>
    <w:rsid w:val="002C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742"/>
  </w:style>
  <w:style w:type="paragraph" w:styleId="TOC1">
    <w:name w:val="toc 1"/>
    <w:basedOn w:val="Normal"/>
    <w:next w:val="Normal"/>
    <w:autoRedefine/>
    <w:uiPriority w:val="39"/>
    <w:unhideWhenUsed/>
    <w:rsid w:val="00E659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5916"/>
    <w:rPr>
      <w:color w:val="5F5F5F" w:themeColor="hyperlink"/>
      <w:u w:val="single"/>
    </w:rPr>
  </w:style>
  <w:style w:type="paragraph" w:customStyle="1" w:styleId="Default">
    <w:name w:val="Default"/>
    <w:rsid w:val="0038453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QuestionStyle">
    <w:name w:val="QuestionStyle"/>
    <w:basedOn w:val="Normal"/>
    <w:link w:val="QuestionStyleChar"/>
    <w:qFormat/>
    <w:rsid w:val="007A23CB"/>
    <w:pPr>
      <w:shd w:val="clear" w:color="auto" w:fill="262626" w:themeFill="accent6" w:themeFillShade="80"/>
    </w:pPr>
    <w:rPr>
      <w:rFonts w:cs="Arial"/>
      <w:i/>
      <w:color w:val="3EB9D6"/>
    </w:rPr>
  </w:style>
  <w:style w:type="paragraph" w:styleId="Bibliography">
    <w:name w:val="Bibliography"/>
    <w:basedOn w:val="Normal"/>
    <w:next w:val="Normal"/>
    <w:uiPriority w:val="37"/>
    <w:unhideWhenUsed/>
    <w:rsid w:val="000069A1"/>
  </w:style>
  <w:style w:type="character" w:customStyle="1" w:styleId="QuestionStyleChar">
    <w:name w:val="QuestionStyle Char"/>
    <w:basedOn w:val="DefaultParagraphFont"/>
    <w:link w:val="QuestionStyle"/>
    <w:rsid w:val="007A23CB"/>
    <w:rPr>
      <w:rFonts w:ascii="Verdana" w:hAnsi="Verdana" w:cs="Arial"/>
      <w:i/>
      <w:color w:val="3EB9D6"/>
      <w:shd w:val="clear" w:color="auto" w:fill="262626" w:themeFill="accent6" w:themeFillShade="80"/>
    </w:rPr>
  </w:style>
  <w:style w:type="paragraph" w:styleId="ListParagraph">
    <w:name w:val="List Paragraph"/>
    <w:basedOn w:val="Normal"/>
    <w:uiPriority w:val="34"/>
    <w:qFormat/>
    <w:rsid w:val="00A3700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D47EB"/>
    <w:rPr>
      <w:rFonts w:ascii="Verdana" w:eastAsiaTheme="majorEastAsia" w:hAnsi="Verdana" w:cstheme="majorBidi"/>
      <w:b/>
      <w:color w:val="B7B7B7" w:themeColor="accent6" w:themeTint="66"/>
      <w:sz w:val="26"/>
      <w:szCs w:val="26"/>
      <w:shd w:val="clear" w:color="auto" w:fill="393939" w:themeFill="accent6" w:themeFill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E353F"/>
    <w:rPr>
      <w:rFonts w:ascii="Verdana" w:eastAsiaTheme="majorEastAsia" w:hAnsi="Verdana" w:cstheme="majorBidi"/>
      <w:b/>
      <w:color w:val="B7B7B7" w:themeColor="accent6" w:themeTint="66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230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27FD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7FDE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8F4B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4B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4BA7"/>
    <w:rPr>
      <w:rFonts w:ascii="Verdana" w:hAnsi="Verdana"/>
      <w:color w:val="969696" w:themeColor="accent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4B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4BA7"/>
    <w:rPr>
      <w:rFonts w:ascii="Verdana" w:hAnsi="Verdana"/>
      <w:b/>
      <w:bCs/>
      <w:color w:val="969696" w:themeColor="accent3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BA7"/>
    <w:rPr>
      <w:rFonts w:ascii="Segoe UI" w:hAnsi="Segoe UI" w:cs="Segoe UI"/>
      <w:color w:val="969696" w:themeColor="accent3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21F99"/>
    <w:pPr>
      <w:spacing w:after="200" w:line="240" w:lineRule="auto"/>
      <w:jc w:val="center"/>
    </w:pPr>
    <w:rPr>
      <w:i/>
      <w:iCs/>
      <w:color w:val="BFBFBF" w:themeColor="background1" w:themeShade="BF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5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glossaryDocument" Target="glossary/document.xml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customXml" Target="../customXml/item5.xml"/><Relationship Id="rId15" Type="http://schemas.openxmlformats.org/officeDocument/2006/relationships/header" Target="header1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tafewa-my.sharepoint.com/personal/p205225_tafe_wa_edu_au/Documents/%23Diploma/%5bTEMPLATE%5d%20Documentation_ProgrammingIII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629B37B2B1B4955B3841FC5CE400C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C6C080-5391-490B-8E2A-03BA5ECD4149}"/>
      </w:docPartPr>
      <w:docPartBody>
        <w:p w:rsidR="005F22CE" w:rsidRDefault="005F22CE">
          <w:pPr>
            <w:pStyle w:val="0629B37B2B1B4955B3841FC5CE400C77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8FCBAA620065421A9CB15881CFD4CF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CA80C8-585C-410B-B807-D61D5B9DA65F}"/>
      </w:docPartPr>
      <w:docPartBody>
        <w:p w:rsidR="005F22CE" w:rsidRDefault="005F22CE">
          <w:pPr>
            <w:pStyle w:val="8FCBAA620065421A9CB15881CFD4CF00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285C27247B9D4754975DB8699D530F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AE2443-804C-430F-9027-DD23FB638F9B}"/>
      </w:docPartPr>
      <w:docPartBody>
        <w:p w:rsidR="005F22CE" w:rsidRDefault="005F22CE">
          <w:pPr>
            <w:pStyle w:val="285C27247B9D4754975DB8699D530F3A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629DFA98F9204A678F6ED0A6D00814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9B5291-8DC4-424D-BFA5-C43CE5639804}"/>
      </w:docPartPr>
      <w:docPartBody>
        <w:p w:rsidR="005F22CE" w:rsidRDefault="005F22CE">
          <w:pPr>
            <w:pStyle w:val="629DFA98F9204A678F6ED0A6D00814B2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314AC6199906460B8D5BCAF23A3E39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31D875-1862-4B61-B5D6-C5D780B9A375}"/>
      </w:docPartPr>
      <w:docPartBody>
        <w:p w:rsidR="005F22CE" w:rsidRDefault="005F22CE">
          <w:pPr>
            <w:pStyle w:val="314AC6199906460B8D5BCAF23A3E3927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2CE"/>
    <w:rsid w:val="005F2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629B37B2B1B4955B3841FC5CE400C77">
    <w:name w:val="0629B37B2B1B4955B3841FC5CE400C77"/>
  </w:style>
  <w:style w:type="paragraph" w:customStyle="1" w:styleId="8FCBAA620065421A9CB15881CFD4CF00">
    <w:name w:val="8FCBAA620065421A9CB15881CFD4CF00"/>
  </w:style>
  <w:style w:type="paragraph" w:customStyle="1" w:styleId="285C27247B9D4754975DB8699D530F3A">
    <w:name w:val="285C27247B9D4754975DB8699D530F3A"/>
  </w:style>
  <w:style w:type="paragraph" w:customStyle="1" w:styleId="629DFA98F9204A678F6ED0A6D00814B2">
    <w:name w:val="629DFA98F9204A678F6ED0A6D00814B2"/>
  </w:style>
  <w:style w:type="paragraph" w:customStyle="1" w:styleId="314AC6199906460B8D5BCAF23A3E3927">
    <w:name w:val="314AC6199906460B8D5BCAF23A3E39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2020-03-05T00:00:00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27CA4B42446D4A8AC3AB6CEA98FDF9" ma:contentTypeVersion="9" ma:contentTypeDescription="Create a new document." ma:contentTypeScope="" ma:versionID="7ee0eac851eaeaa5b7fc541a3dd9ad1f">
  <xsd:schema xmlns:xsd="http://www.w3.org/2001/XMLSchema" xmlns:xs="http://www.w3.org/2001/XMLSchema" xmlns:p="http://schemas.microsoft.com/office/2006/metadata/properties" xmlns:ns3="6a65ce3c-89f0-419f-acbb-03641ad9113e" targetNamespace="http://schemas.microsoft.com/office/2006/metadata/properties" ma:root="true" ma:fieldsID="13d6087697252aff38d761b7a58dfd05" ns3:_="">
    <xsd:import namespace="6a65ce3c-89f0-419f-acbb-03641ad911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65ce3c-89f0-419f-acbb-03641ad911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w3r20</b:Tag>
    <b:SourceType>InternetSite</b:SourceType>
    <b:Guid>{1F7726F0-44E4-423F-A0C4-438954586B74}</b:Guid>
    <b:Author>
      <b:Author>
        <b:Corporate>w3resource</b:Corporate>
      </b:Author>
    </b:Author>
    <b:Title>C# Sharp Searching and Sorting Algorithm Exercises: Merge sort</b:Title>
    <b:InternetSiteTitle>w3resource</b:InternetSiteTitle>
    <b:Year>2020</b:Year>
    <b:Month>February</b:Month>
    <b:Day>26</b:Day>
    <b:URL>https://www.w3resource.com/csharp-exercises/searching-and-sorting-algorithm/searching-and-sorting-algorithm-exercise-7.php</b:URL>
    <b:RefOrder>1</b:RefOrder>
  </b:Source>
  <b:Source>
    <b:Tag>Abh19</b:Tag>
    <b:SourceType>InternetSite</b:SourceType>
    <b:Guid>{7528A4DC-7663-40C1-91BB-9D6EE692CE4A}</b:Guid>
    <b:Author>
      <b:Author>
        <b:NameList>
          <b:Person>
            <b:Last>Shanker</b:Last>
            <b:First>Abhay</b:First>
          </b:Person>
        </b:NameList>
      </b:Author>
    </b:Author>
    <b:Title>Merge Sort Algorithm in C#</b:Title>
    <b:InternetSiteTitle>C# Corner</b:InternetSiteTitle>
    <b:Year>2019</b:Year>
    <b:Month>April</b:Month>
    <b:Day>6</b:Day>
    <b:URL>https://www.c-sharpcorner.com/blogs/merge-sorting-algorithm-in-c-sharp1</b:URL>
    <b:RefOrder>2</b:RefOrder>
  </b:Source>
  <b:Source>
    <b:Tag>Kar18</b:Tag>
    <b:SourceType>InternetSite</b:SourceType>
    <b:Guid>{D2749794-F9E2-4463-A79D-88D4ECF76161}</b:Guid>
    <b:Author>
      <b:Author>
        <b:NameList>
          <b:Person>
            <b:Last>Boyini</b:Last>
            <b:First>Karthikeya</b:First>
          </b:Person>
        </b:NameList>
      </b:Author>
    </b:Author>
    <b:Title>Bubble Sort program in C#</b:Title>
    <b:InternetSiteTitle>tutorialspoint</b:InternetSiteTitle>
    <b:Year>2018</b:Year>
    <b:Month>July</b:Month>
    <b:Day>24</b:Day>
    <b:URL>https://www.tutorialspoint.com/Bubble-Sort-program-in-Chash</b:URL>
    <b:RefOrder>3</b:RefOrder>
  </b:Source>
  <b:Source>
    <b:Tag>Ank17</b:Tag>
    <b:SourceType>InternetSite</b:SourceType>
    <b:Guid>{7038BC1F-D03C-435A-8445-23857A644463}</b:Guid>
    <b:Author>
      <b:Author>
        <b:NameList>
          <b:Person>
            <b:Last>Sharma</b:Last>
            <b:First>Ankit</b:First>
          </b:Person>
        </b:NameList>
      </b:Author>
    </b:Author>
    <b:Title>Quick Sort Algorithm In C#</b:Title>
    <b:InternetSiteTitle>C# Corner</b:InternetSiteTitle>
    <b:Year>2017</b:Year>
    <b:Month>August</b:Month>
    <b:Day>31</b:Day>
    <b:URL>https://www.c-sharpcorner.com/blogs/quick-sort-algorithm-in-c-sharp</b:URL>
    <b:RefOrder>4</b:RefOrder>
  </b:Source>
  <b:Source>
    <b:Tag>Ank18</b:Tag>
    <b:SourceType>InternetSite</b:SourceType>
    <b:Guid>{CF97AFEC-BB7E-4ED7-8BD5-6524847BD4D1}</b:Guid>
    <b:Author>
      <b:Author>
        <b:NameList>
          <b:Person>
            <b:Last>Reddy</b:Last>
            <b:First>Ankith</b:First>
          </b:Person>
        </b:NameList>
      </b:Author>
    </b:Author>
    <b:Title>Heap Sort in C#</b:Title>
    <b:InternetSiteTitle>tutorialspoint</b:InternetSiteTitle>
    <b:Year>2018</b:Year>
    <b:Month>November</b:Month>
    <b:Day>23</b:Day>
    <b:URL>https://www.tutorialspoint.com/heap-sort-in-chash</b:URL>
    <b:RefOrder>5</b:RefOrder>
  </b:Source>
  <b:Source>
    <b:Tag>Geo18</b:Tag>
    <b:SourceType>InternetSite</b:SourceType>
    <b:Guid>{8114AAA0-428A-4BCD-A5F4-AE66E53F6909}</b:Guid>
    <b:Author>
      <b:Author>
        <b:NameList>
          <b:Person>
            <b:Last>John</b:Last>
            <b:First>George</b:First>
          </b:Person>
        </b:NameList>
      </b:Author>
    </b:Author>
    <b:Title>Shell Sort program in C#</b:Title>
    <b:InternetSiteTitle>tutorialspoint</b:InternetSiteTitle>
    <b:Year>2018</b:Year>
    <b:Month>Novemeber</b:Month>
    <b:Day>23</b:Day>
    <b:URL>https://www.tutorialspoint.com/shell-sort-program-in-chash</b:URL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D0D279-7C93-45BF-9D2C-B74A7A2D41E8}">
  <ds:schemaRefs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purl.org/dc/terms/"/>
    <ds:schemaRef ds:uri="http://schemas.microsoft.com/office/infopath/2007/PartnerControls"/>
    <ds:schemaRef ds:uri="6a65ce3c-89f0-419f-acbb-03641ad9113e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D2B3C93F-7C16-401E-83A2-6310200070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65ce3c-89f0-419f-acbb-03641ad911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3D45C53-B259-449E-A709-D51E4A0AD51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DA8AF1FE-EDF2-4980-B909-381DD4935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%5bTEMPLATE%5d%20Documentation_ProgrammingIII.dotx</Template>
  <TotalTime>230</TotalTime>
  <Pages>17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Question 3</vt:lpstr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Question 3</dc:title>
  <dc:subject>Assessment Task 2</dc:subject>
  <dc:creator>Ben Royans [P205225]</dc:creator>
  <cp:keywords/>
  <dc:description/>
  <cp:lastModifiedBy>Ben Royans</cp:lastModifiedBy>
  <cp:revision>12</cp:revision>
  <dcterms:created xsi:type="dcterms:W3CDTF">2020-02-24T13:47:00Z</dcterms:created>
  <dcterms:modified xsi:type="dcterms:W3CDTF">2020-03-05T12:38:00Z</dcterms:modified>
  <cp:category>Programming III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0x0101000327CA4B42446D4A8AC3AB6CEA98FDF9</vt:lpwstr>
  </property>
</Properties>
</file>